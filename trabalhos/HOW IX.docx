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6B08F" w14:textId="77777777" w:rsidR="00404FC3" w:rsidRPr="00370E19" w:rsidRDefault="00404FC3" w:rsidP="00370E19">
      <w:pPr>
        <w:spacing w:after="0" w:line="259" w:lineRule="auto"/>
        <w:ind w:left="0" w:right="0" w:firstLine="0"/>
        <w:jc w:val="center"/>
        <w:rPr>
          <w:b/>
          <w:color w:val="FF0000"/>
          <w:sz w:val="30"/>
          <w:szCs w:val="30"/>
        </w:rPr>
      </w:pPr>
      <w:r w:rsidRPr="00370E19">
        <w:rPr>
          <w:b/>
          <w:color w:val="FF0000"/>
          <w:sz w:val="30"/>
          <w:szCs w:val="30"/>
        </w:rPr>
        <w:t xml:space="preserve">Instruções para elaboração de </w:t>
      </w:r>
      <w:r w:rsidR="00021711" w:rsidRPr="00370E19">
        <w:rPr>
          <w:b/>
          <w:color w:val="FF0000"/>
          <w:sz w:val="30"/>
          <w:szCs w:val="30"/>
        </w:rPr>
        <w:t>R</w:t>
      </w:r>
      <w:r w:rsidRPr="00370E19">
        <w:rPr>
          <w:b/>
          <w:color w:val="FF0000"/>
          <w:sz w:val="30"/>
          <w:szCs w:val="30"/>
        </w:rPr>
        <w:t>elatório</w:t>
      </w:r>
    </w:p>
    <w:p w14:paraId="79E010F9" w14:textId="3065E1B8" w:rsidR="00404FC3" w:rsidRDefault="00B254A3" w:rsidP="00404FC3">
      <w:pPr>
        <w:spacing w:after="168" w:line="259" w:lineRule="auto"/>
        <w:ind w:left="0" w:right="3" w:firstLine="0"/>
        <w:jc w:val="center"/>
      </w:pPr>
      <w:r w:rsidRPr="00B254A3">
        <w:rPr>
          <w:color w:val="FF0000"/>
        </w:rPr>
        <w:t>&lt;</w:t>
      </w:r>
      <w:r w:rsidR="00370E19">
        <w:rPr>
          <w:color w:val="FF0000"/>
        </w:rPr>
        <w:t>Troque o título acima pel</w:t>
      </w:r>
      <w:r w:rsidRPr="00B254A3">
        <w:rPr>
          <w:color w:val="FF0000"/>
        </w:rPr>
        <w:t>o título do seu relatório&gt;</w:t>
      </w:r>
    </w:p>
    <w:p w14:paraId="0CE1B627" w14:textId="77777777" w:rsidR="00B254A3" w:rsidRDefault="00B254A3" w:rsidP="00404FC3">
      <w:pPr>
        <w:spacing w:after="168" w:line="259" w:lineRule="auto"/>
        <w:ind w:left="0" w:right="3" w:firstLine="0"/>
        <w:jc w:val="center"/>
      </w:pPr>
    </w:p>
    <w:p w14:paraId="23F8150C" w14:textId="77777777" w:rsidR="00404FC3" w:rsidRPr="00844060" w:rsidRDefault="00404FC3" w:rsidP="00404FC3">
      <w:pPr>
        <w:spacing w:after="238" w:line="259" w:lineRule="auto"/>
        <w:ind w:left="0" w:right="5" w:firstLine="0"/>
        <w:jc w:val="center"/>
        <w:rPr>
          <w:sz w:val="24"/>
        </w:rPr>
      </w:pPr>
      <w:r w:rsidRPr="00844060">
        <w:rPr>
          <w:b/>
          <w:sz w:val="24"/>
        </w:rPr>
        <w:t>Primeiro Nome Completo</w:t>
      </w:r>
      <w:r w:rsidRPr="00844060">
        <w:rPr>
          <w:b/>
          <w:sz w:val="24"/>
          <w:vertAlign w:val="superscript"/>
        </w:rPr>
        <w:t>1</w:t>
      </w:r>
      <w:r w:rsidRPr="00844060">
        <w:rPr>
          <w:b/>
          <w:sz w:val="24"/>
        </w:rPr>
        <w:t>, Segundo Nome Completo</w:t>
      </w:r>
      <w:r w:rsidRPr="00844060">
        <w:rPr>
          <w:b/>
          <w:sz w:val="24"/>
          <w:vertAlign w:val="superscript"/>
        </w:rPr>
        <w:t>1</w:t>
      </w:r>
      <w:r w:rsidRPr="00844060">
        <w:rPr>
          <w:b/>
          <w:sz w:val="24"/>
        </w:rPr>
        <w:t>, Terceiro Nome Completo</w:t>
      </w:r>
      <w:r w:rsidRPr="00844060">
        <w:rPr>
          <w:b/>
          <w:sz w:val="24"/>
          <w:vertAlign w:val="superscript"/>
        </w:rPr>
        <w:t xml:space="preserve"> 1</w:t>
      </w:r>
    </w:p>
    <w:p w14:paraId="7F4C391C" w14:textId="77777777" w:rsidR="00404FC3" w:rsidRPr="00844060" w:rsidRDefault="00404FC3" w:rsidP="00404FC3">
      <w:pPr>
        <w:spacing w:after="155" w:line="294" w:lineRule="auto"/>
        <w:jc w:val="center"/>
        <w:rPr>
          <w:rFonts w:ascii="Courier New" w:eastAsia="Courier New" w:hAnsi="Courier New" w:cs="Courier New"/>
          <w:sz w:val="24"/>
        </w:rPr>
      </w:pPr>
      <w:r w:rsidRPr="00844060">
        <w:rPr>
          <w:sz w:val="24"/>
          <w:vertAlign w:val="superscript"/>
        </w:rPr>
        <w:t>1</w:t>
      </w:r>
      <w:r w:rsidR="00844060">
        <w:rPr>
          <w:sz w:val="24"/>
        </w:rPr>
        <w:t xml:space="preserve"> C</w:t>
      </w:r>
      <w:r w:rsidRPr="00844060">
        <w:rPr>
          <w:sz w:val="24"/>
        </w:rPr>
        <w:t xml:space="preserve">urso de Análise e Desenvolvimento de Sistemas – Universidade do Vale do Itajaí - Rua </w:t>
      </w:r>
    </w:p>
    <w:p w14:paraId="2A37D984" w14:textId="77777777" w:rsidR="00404FC3" w:rsidRPr="00844060" w:rsidRDefault="00404FC3" w:rsidP="00404FC3">
      <w:pPr>
        <w:spacing w:after="183" w:line="355" w:lineRule="auto"/>
        <w:ind w:left="108" w:right="0" w:firstLine="701"/>
        <w:jc w:val="left"/>
        <w:rPr>
          <w:sz w:val="20"/>
          <w:szCs w:val="20"/>
        </w:rPr>
      </w:pPr>
      <w:r w:rsidRPr="00844060">
        <w:rPr>
          <w:rFonts w:ascii="Courier New" w:eastAsia="Courier New" w:hAnsi="Courier New" w:cs="Courier New"/>
          <w:sz w:val="20"/>
          <w:szCs w:val="20"/>
        </w:rPr>
        <w:t>{primeiro nome completo,</w:t>
      </w:r>
      <w:r w:rsidR="00021711" w:rsidRPr="00844060">
        <w:rPr>
          <w:rFonts w:ascii="Courier New" w:eastAsia="Courier New" w:hAnsi="Courier New" w:cs="Courier New"/>
          <w:sz w:val="20"/>
          <w:szCs w:val="20"/>
        </w:rPr>
        <w:t xml:space="preserve"> segundo nome completo</w:t>
      </w:r>
      <w:r w:rsidRPr="00844060">
        <w:rPr>
          <w:rFonts w:ascii="Courier New" w:eastAsia="Courier New" w:hAnsi="Courier New" w:cs="Courier New"/>
          <w:sz w:val="20"/>
          <w:szCs w:val="20"/>
        </w:rPr>
        <w:t>}@</w:t>
      </w:r>
      <w:r w:rsidR="00021711" w:rsidRPr="00844060">
        <w:rPr>
          <w:rFonts w:ascii="Courier New" w:eastAsia="Courier New" w:hAnsi="Courier New" w:cs="Courier New"/>
          <w:sz w:val="20"/>
          <w:szCs w:val="20"/>
        </w:rPr>
        <w:t>edu</w:t>
      </w:r>
      <w:r w:rsidRPr="00844060">
        <w:rPr>
          <w:rFonts w:ascii="Courier New" w:eastAsia="Courier New" w:hAnsi="Courier New" w:cs="Courier New"/>
          <w:sz w:val="20"/>
          <w:szCs w:val="20"/>
        </w:rPr>
        <w:t>.</w:t>
      </w:r>
      <w:r w:rsidR="00021711" w:rsidRPr="00844060">
        <w:rPr>
          <w:rFonts w:ascii="Courier New" w:eastAsia="Courier New" w:hAnsi="Courier New" w:cs="Courier New"/>
          <w:sz w:val="20"/>
          <w:szCs w:val="20"/>
        </w:rPr>
        <w:t>univali</w:t>
      </w:r>
      <w:r w:rsidRPr="00844060">
        <w:rPr>
          <w:rFonts w:ascii="Courier New" w:eastAsia="Courier New" w:hAnsi="Courier New" w:cs="Courier New"/>
          <w:sz w:val="20"/>
          <w:szCs w:val="20"/>
        </w:rPr>
        <w:t>.br</w:t>
      </w:r>
    </w:p>
    <w:p w14:paraId="3BA0579F" w14:textId="77777777" w:rsidR="00404FC3" w:rsidRPr="00844060" w:rsidRDefault="00404FC3" w:rsidP="00021711">
      <w:pPr>
        <w:spacing w:after="231" w:line="246" w:lineRule="auto"/>
        <w:ind w:left="142" w:right="-46"/>
        <w:rPr>
          <w:sz w:val="20"/>
          <w:szCs w:val="20"/>
          <w:lang w:val="en-US"/>
        </w:rPr>
      </w:pPr>
      <w:r w:rsidRPr="00844060">
        <w:rPr>
          <w:b/>
          <w:i/>
          <w:sz w:val="20"/>
          <w:szCs w:val="20"/>
          <w:lang w:val="en-US"/>
        </w:rPr>
        <w:t>Abstract.</w:t>
      </w:r>
      <w:r w:rsidRPr="00844060">
        <w:rPr>
          <w:i/>
          <w:sz w:val="20"/>
          <w:szCs w:val="20"/>
          <w:lang w:val="en-US"/>
        </w:rPr>
        <w:t xml:space="preserve"> </w:t>
      </w:r>
      <w:r w:rsidR="00021711" w:rsidRPr="00844060">
        <w:rPr>
          <w:i/>
          <w:sz w:val="20"/>
          <w:szCs w:val="20"/>
          <w:lang w:val="en-US"/>
        </w:rPr>
        <w:t>To write a good abstract for a scientific paper, it is important to follow some essential guidelines. First, the abstract should be concise, typically between 150 and 250 words, and provide an overview of the work. It should begin by contextualizing the topic, briefly mentioning the study's objective. Then, describe the main methods used in the research, without going into technical details. Next, highlight the most relevant results, focusing on key findings or data that support the conclusions. Finally, conclude by mentioning the study's contribution to the field and, if applicable, its practical applications. The abstract should not include citations, unexplained acronyms, or references to tables or figures. It must be written clearly and directly, ensuring that any reader can understand the essence of the work without needing to consult the full article.</w:t>
      </w:r>
    </w:p>
    <w:p w14:paraId="114E5138" w14:textId="77777777" w:rsidR="00B61483" w:rsidRPr="00844060" w:rsidRDefault="00404FC3" w:rsidP="00404FC3">
      <w:pPr>
        <w:rPr>
          <w:i/>
          <w:sz w:val="20"/>
          <w:szCs w:val="20"/>
        </w:rPr>
      </w:pPr>
      <w:r w:rsidRPr="00844060">
        <w:rPr>
          <w:b/>
          <w:i/>
          <w:sz w:val="20"/>
          <w:szCs w:val="20"/>
        </w:rPr>
        <w:t>Resumo.</w:t>
      </w:r>
      <w:r w:rsidRPr="00844060">
        <w:rPr>
          <w:i/>
          <w:sz w:val="20"/>
          <w:szCs w:val="20"/>
        </w:rPr>
        <w:t xml:space="preserve"> </w:t>
      </w:r>
      <w:r w:rsidR="00021711" w:rsidRPr="00844060">
        <w:rPr>
          <w:i/>
          <w:sz w:val="20"/>
          <w:szCs w:val="20"/>
        </w:rPr>
        <w:t>Para elaborar um bom resumo em um artigo científico, é importante seguir algumas diretrizes essenciais. Primeiro, o resumo deve ser conciso, geralmente entre 150 e 250 palavras, e apresentar uma visão geral do trabalho. Ele deve começar com a contextualização do tema, mencionando brevemente o objetivo do estudo. Em seguida, descreva os principais métodos utilizados na pesquisa, sem entrar em detalhes técnicos. Após isso, destaque os resultados mais relevantes, focando em achados importantes ou dados que sustentam as conclusões. Por fim, conclua mencionando a contribuição do estudo para a área e, se for o caso, suas possíveis aplicações práticas. O resumo não deve conter citações, siglas não explicadas ou referências a tabelas ou figuras. Ele precisa ser escrito de maneira clara e direta, garantindo que qualquer leitor entenda a essência do trabalho sem a necessidade de consultar o artigo completo.</w:t>
      </w:r>
    </w:p>
    <w:p w14:paraId="048E9EC0" w14:textId="77777777" w:rsidR="00021711" w:rsidRDefault="00021711" w:rsidP="00404FC3">
      <w:pPr>
        <w:rPr>
          <w:bCs/>
          <w:iCs/>
        </w:rPr>
      </w:pPr>
    </w:p>
    <w:p w14:paraId="3D884436" w14:textId="38C323C9" w:rsidR="001804DB" w:rsidRDefault="001804DB" w:rsidP="001804DB">
      <w:pPr>
        <w:pStyle w:val="Ttulo1"/>
      </w:pPr>
      <w:r>
        <w:t>Etapa 1</w:t>
      </w:r>
    </w:p>
    <w:p w14:paraId="6E6CD136" w14:textId="523C2655" w:rsidR="00021711" w:rsidRDefault="00231867" w:rsidP="001804DB">
      <w:pPr>
        <w:pStyle w:val="Ttulo2"/>
      </w:pPr>
      <w:r>
        <w:t>Introdução</w:t>
      </w:r>
    </w:p>
    <w:p w14:paraId="5FA2FDED" w14:textId="77777777" w:rsidR="00231867" w:rsidRDefault="00231867" w:rsidP="00231867">
      <w:r>
        <w:t>Para elaborar uma introdução em um artigo científico, siga os seguintes passos:</w:t>
      </w:r>
    </w:p>
    <w:p w14:paraId="0AF449F0" w14:textId="77777777" w:rsidR="00231867" w:rsidRDefault="00231867" w:rsidP="00231867"/>
    <w:p w14:paraId="58C531AF" w14:textId="77777777" w:rsidR="00231867" w:rsidRDefault="00231867" w:rsidP="00231867">
      <w:pPr>
        <w:pStyle w:val="PargrafodaLista"/>
        <w:numPr>
          <w:ilvl w:val="0"/>
          <w:numId w:val="2"/>
        </w:numPr>
      </w:pPr>
      <w:r>
        <w:t>Apresentar o tema geral</w:t>
      </w:r>
      <w:r w:rsidR="00221D37">
        <w:t>: I</w:t>
      </w:r>
      <w:r>
        <w:t>nicie a introdução abordando o tema central da pesquisa de forma ampla</w:t>
      </w:r>
      <w:r w:rsidR="00EE0E3D">
        <w:t xml:space="preserve"> (TEMA: Buscando soluções para problemas na comunidade em que estamos inseridos)</w:t>
      </w:r>
      <w:r>
        <w:t>. Essa parte deve fornecer uma visão geral sobre o campo de estudo, permitindo que o leitor entenda o contexto no qual a pesquisa está inserida. Evite muitos detalhes técnicos, focando em um panorama que seja acessível para uma audiência mais ampla.</w:t>
      </w:r>
    </w:p>
    <w:p w14:paraId="200FFAF1" w14:textId="77777777" w:rsidR="00231867" w:rsidRDefault="00231867" w:rsidP="00231867">
      <w:pPr>
        <w:pStyle w:val="PargrafodaLista"/>
        <w:numPr>
          <w:ilvl w:val="0"/>
          <w:numId w:val="2"/>
        </w:numPr>
      </w:pPr>
      <w:r>
        <w:t>Delimitar o problema</w:t>
      </w:r>
      <w:r w:rsidR="00221D37">
        <w:t>: D</w:t>
      </w:r>
      <w:r>
        <w:t>epois de apresentar o tema geral, estreite o foco para a questão específica que o artigo irá tratar. Destaque o problema de pesquisa, ou a lacuna no conhecimento, que motivou a realização do estudo. Aqui, é importante ser claro sobre qual é o ponto principal que você busca investigar ou resolver.</w:t>
      </w:r>
    </w:p>
    <w:p w14:paraId="201AA667" w14:textId="77777777" w:rsidR="00231867" w:rsidRDefault="00231867" w:rsidP="00231867">
      <w:pPr>
        <w:pStyle w:val="PargrafodaLista"/>
        <w:numPr>
          <w:ilvl w:val="0"/>
          <w:numId w:val="2"/>
        </w:numPr>
      </w:pPr>
      <w:r>
        <w:t>Relevância do estudo</w:t>
      </w:r>
      <w:r w:rsidR="00221D37">
        <w:t xml:space="preserve">: </w:t>
      </w:r>
      <w:r>
        <w:t>Explique por que o problema é importante. Essa justificativa deve mostrar a relevância científica ou prática da pesquisa, indicando como ela pode contribuir para o avanço da área ou para a solução de problemas concretos. Este é um ponto crucial para convencer o leitor do valor da investigação.</w:t>
      </w:r>
    </w:p>
    <w:p w14:paraId="396E6F65" w14:textId="77777777" w:rsidR="00231867" w:rsidRDefault="00231867" w:rsidP="00231867">
      <w:pPr>
        <w:pStyle w:val="PargrafodaLista"/>
        <w:numPr>
          <w:ilvl w:val="0"/>
          <w:numId w:val="2"/>
        </w:numPr>
      </w:pPr>
      <w:r>
        <w:t>Objetivos da pesquisa</w:t>
      </w:r>
      <w:r w:rsidR="00221D37">
        <w:t xml:space="preserve">: </w:t>
      </w:r>
      <w:r>
        <w:t xml:space="preserve">Após a justificativa, descreva os objetivos do seu estudo. Indique de forma clara o que você pretende alcançar com a pesquisa, seja um novo entendimento </w:t>
      </w:r>
      <w:r>
        <w:lastRenderedPageBreak/>
        <w:t>sobre um fenômeno, o desenvolvimento de uma metodologia ou a solução de um problema prático.</w:t>
      </w:r>
    </w:p>
    <w:p w14:paraId="5CB45573" w14:textId="77777777" w:rsidR="00231867" w:rsidRDefault="00231867" w:rsidP="00231867">
      <w:pPr>
        <w:pStyle w:val="PargrafodaLista"/>
        <w:numPr>
          <w:ilvl w:val="0"/>
          <w:numId w:val="2"/>
        </w:numPr>
      </w:pPr>
      <w:r>
        <w:t>Estrutura do artigo</w:t>
      </w:r>
      <w:r w:rsidR="00221D37">
        <w:t xml:space="preserve">: </w:t>
      </w:r>
      <w:r>
        <w:t>Por fim, é comum incluir uma breve descrição da estrutura do artigo, explicando o que será abordado em cada seção. Isso ajuda a orientar o leitor e facilita a compreensão do fluxo do texto.</w:t>
      </w:r>
    </w:p>
    <w:p w14:paraId="0D3EFBDD" w14:textId="77777777" w:rsidR="00231867" w:rsidRDefault="00231867" w:rsidP="00221D37">
      <w:pPr>
        <w:pStyle w:val="PargrafodaLista"/>
        <w:numPr>
          <w:ilvl w:val="0"/>
          <w:numId w:val="2"/>
        </w:numPr>
      </w:pPr>
      <w:r>
        <w:t>Dicas importantes:</w:t>
      </w:r>
    </w:p>
    <w:p w14:paraId="44511404" w14:textId="77777777" w:rsidR="00231867" w:rsidRDefault="00231867" w:rsidP="00221D37">
      <w:pPr>
        <w:pStyle w:val="PargrafodaLista"/>
        <w:numPr>
          <w:ilvl w:val="1"/>
          <w:numId w:val="2"/>
        </w:numPr>
      </w:pPr>
      <w:r>
        <w:t>Seja claro e direto: A introdução não deve ser muito longa ou técnica. Evite informações desnecessárias e vá direto ao ponto.</w:t>
      </w:r>
    </w:p>
    <w:p w14:paraId="7579C946" w14:textId="77777777" w:rsidR="00231867" w:rsidRDefault="00231867" w:rsidP="00221D37">
      <w:pPr>
        <w:pStyle w:val="PargrafodaLista"/>
        <w:numPr>
          <w:ilvl w:val="1"/>
          <w:numId w:val="2"/>
        </w:numPr>
      </w:pPr>
      <w:r>
        <w:t>Use referências: Apresente trabalhos anteriores que fundamentam sua pesquisa, mostrando que seu trabalho está alinhado com a literatura existente.</w:t>
      </w:r>
    </w:p>
    <w:p w14:paraId="5C2B6AE1" w14:textId="77777777" w:rsidR="00231867" w:rsidRDefault="00231867" w:rsidP="00221D37">
      <w:pPr>
        <w:pStyle w:val="PargrafodaLista"/>
        <w:numPr>
          <w:ilvl w:val="1"/>
          <w:numId w:val="2"/>
        </w:numPr>
      </w:pPr>
      <w:r>
        <w:t>Estabeleça uma linha de raciocínio lógica: Conduza o leitor de forma natural do tema amplo até o problema específico e os objetivos do estudo.</w:t>
      </w:r>
    </w:p>
    <w:p w14:paraId="08B01BAC" w14:textId="77777777" w:rsidR="00231867" w:rsidRDefault="00231867" w:rsidP="00231867"/>
    <w:p w14:paraId="67225878" w14:textId="044B1117" w:rsidR="00231867" w:rsidRDefault="00231867" w:rsidP="00221D37">
      <w:pPr>
        <w:ind w:left="81" w:firstLine="0"/>
      </w:pPr>
      <w:r>
        <w:t xml:space="preserve">Uma boa introdução é fundamental para capturar a atenção do leitor e </w:t>
      </w:r>
      <w:r w:rsidR="00833546">
        <w:t>fornece</w:t>
      </w:r>
      <w:r>
        <w:t xml:space="preserve"> a base para entender a importância e os objetivos da pesquisa.</w:t>
      </w:r>
    </w:p>
    <w:p w14:paraId="2BA8DC45" w14:textId="77777777" w:rsidR="00EE0E3D" w:rsidRDefault="00EE0E3D" w:rsidP="00221D37">
      <w:pPr>
        <w:ind w:left="81" w:firstLine="0"/>
      </w:pPr>
    </w:p>
    <w:p w14:paraId="08171365" w14:textId="77777777" w:rsidR="00DC60C3" w:rsidRDefault="00DC60C3" w:rsidP="001804DB">
      <w:pPr>
        <w:pStyle w:val="Ttulo2"/>
      </w:pPr>
      <w:r>
        <w:t>Geração de Ideia</w:t>
      </w:r>
    </w:p>
    <w:p w14:paraId="784FB260" w14:textId="77777777" w:rsidR="000D542D" w:rsidRDefault="000D542D" w:rsidP="000D542D">
      <w:pPr>
        <w:ind w:left="81" w:firstLine="0"/>
      </w:pPr>
      <w:r>
        <w:t>A geração de ideias é um processo fundamental para a resolução de problemas, inovação e criação de novos projetos. Existem várias técnicas e estratégias que podem ser aplicadas para estimular a criatividade e gerar novas ideias. A seguir são apresentadas algumas etapas desse processo:</w:t>
      </w:r>
    </w:p>
    <w:p w14:paraId="247AFEEB" w14:textId="77777777" w:rsidR="000D542D" w:rsidRDefault="000D542D" w:rsidP="000D542D">
      <w:pPr>
        <w:ind w:left="81" w:firstLine="0"/>
      </w:pPr>
    </w:p>
    <w:p w14:paraId="1D924288" w14:textId="77777777" w:rsidR="000D542D" w:rsidRDefault="000D542D" w:rsidP="000D542D">
      <w:pPr>
        <w:pStyle w:val="PargrafodaLista"/>
        <w:numPr>
          <w:ilvl w:val="0"/>
          <w:numId w:val="6"/>
        </w:numPr>
      </w:pPr>
      <w:r w:rsidRPr="000D542D">
        <w:rPr>
          <w:b/>
          <w:bCs/>
        </w:rPr>
        <w:t>Defina o problema ou objetivo:</w:t>
      </w:r>
      <w:r>
        <w:t xml:space="preserve"> Antes de começar a gerar ideias, é importante ter clareza sobre o que se quer alcançar. Definir claramente o problema ou o objetivo ajuda a orientar o pensamento criativo para encontrar soluções relevantes.</w:t>
      </w:r>
    </w:p>
    <w:p w14:paraId="0F0F27FC" w14:textId="77777777" w:rsidR="000D542D" w:rsidRDefault="000D542D" w:rsidP="000D542D">
      <w:pPr>
        <w:pStyle w:val="PargrafodaLista"/>
        <w:numPr>
          <w:ilvl w:val="0"/>
          <w:numId w:val="6"/>
        </w:numPr>
      </w:pPr>
      <w:r w:rsidRPr="000D542D">
        <w:rPr>
          <w:b/>
          <w:bCs/>
        </w:rPr>
        <w:t>Use técnicas de brainstorming:</w:t>
      </w:r>
      <w:r>
        <w:t xml:space="preserve"> O brainstorming é uma das técnicas mais conhecidas para a geração de ideias. Ele consiste em reunir um grupo de pessoas ou, mesmo individualmente, listar todas as ideias possíveis, sem julgamentos ou críticas iniciais. O objetivo é estimular a quantidade, e não a qualidade, das ideias nessa fase inicial.</w:t>
      </w:r>
    </w:p>
    <w:p w14:paraId="537DBA73" w14:textId="77777777" w:rsidR="000D542D" w:rsidRDefault="000D542D" w:rsidP="000D542D">
      <w:pPr>
        <w:pStyle w:val="PargrafodaLista"/>
        <w:numPr>
          <w:ilvl w:val="0"/>
          <w:numId w:val="6"/>
        </w:numPr>
      </w:pPr>
      <w:r w:rsidRPr="000D542D">
        <w:rPr>
          <w:b/>
          <w:bCs/>
        </w:rPr>
        <w:t>Mapas mentais:</w:t>
      </w:r>
      <w:r>
        <w:t xml:space="preserve"> Os mapas mentais são uma técnica visual para organizar e explorar ideias. Eles permitem que você comece com um conceito central e ramifique com ideias relacionadas, facilitando a descoberta de conexões que podem não ser evidentes em uma simples lista de ideias.</w:t>
      </w:r>
    </w:p>
    <w:p w14:paraId="1966A7B2" w14:textId="77777777" w:rsidR="000D542D" w:rsidRDefault="000D542D" w:rsidP="000D542D">
      <w:pPr>
        <w:pStyle w:val="PargrafodaLista"/>
        <w:numPr>
          <w:ilvl w:val="0"/>
          <w:numId w:val="6"/>
        </w:numPr>
      </w:pPr>
      <w:r w:rsidRPr="000D542D">
        <w:rPr>
          <w:b/>
          <w:bCs/>
        </w:rPr>
        <w:t>Desconstrução e reconstrução:</w:t>
      </w:r>
      <w:r>
        <w:t xml:space="preserve"> Esta técnica envolve dividir um problema ou conceito em suas partes menores e, em seguida, tentar reorganizá-las de diferentes maneiras. Isso pode levar a novas combinações e perspectivas que não foram consideradas inicialmente.</w:t>
      </w:r>
    </w:p>
    <w:p w14:paraId="123C09F2" w14:textId="77777777" w:rsidR="000D542D" w:rsidRDefault="000D542D" w:rsidP="000D542D">
      <w:pPr>
        <w:pStyle w:val="PargrafodaLista"/>
        <w:numPr>
          <w:ilvl w:val="0"/>
          <w:numId w:val="6"/>
        </w:numPr>
      </w:pPr>
      <w:r w:rsidRPr="000D542D">
        <w:rPr>
          <w:b/>
          <w:bCs/>
        </w:rPr>
        <w:t>Incorpore estímulos externos:</w:t>
      </w:r>
      <w:r>
        <w:t xml:space="preserve"> Às vezes, o bloqueio criativo pode ser superado ao buscar inspiração fora do contexto direto do problema. Ler artigos, assistir a vídeos, ou até conversar com pessoas de áreas diferentes pode trazer novos insights que ajudem na geração de ideias.</w:t>
      </w:r>
    </w:p>
    <w:p w14:paraId="245637D2" w14:textId="77777777" w:rsidR="000D542D" w:rsidRDefault="000D542D" w:rsidP="000D542D">
      <w:pPr>
        <w:pStyle w:val="PargrafodaLista"/>
        <w:numPr>
          <w:ilvl w:val="0"/>
          <w:numId w:val="6"/>
        </w:numPr>
      </w:pPr>
      <w:r w:rsidRPr="000D542D">
        <w:rPr>
          <w:b/>
          <w:bCs/>
        </w:rPr>
        <w:t>Pense sem limites:</w:t>
      </w:r>
      <w:r>
        <w:t xml:space="preserve"> Durante a fase de geração de ideias, é importante evitar autocensura. Mesmo ideias aparentemente absurdas ou irrelevantes podem, ao serem combinadas ou modificadas, levar a soluções criativas e inovadoras.</w:t>
      </w:r>
    </w:p>
    <w:p w14:paraId="1AA841E4" w14:textId="77777777" w:rsidR="000D542D" w:rsidRDefault="000D542D" w:rsidP="000D542D">
      <w:pPr>
        <w:pStyle w:val="PargrafodaLista"/>
        <w:numPr>
          <w:ilvl w:val="0"/>
          <w:numId w:val="6"/>
        </w:numPr>
      </w:pPr>
      <w:r w:rsidRPr="000D542D">
        <w:rPr>
          <w:b/>
          <w:bCs/>
        </w:rPr>
        <w:t>Selecione e refine:</w:t>
      </w:r>
      <w:r>
        <w:t xml:space="preserve"> Após a fase de geração massiva de ideias, comece a avaliar e filtrar as ideias mais promissoras. Nesta etapa, é importante aplicar critérios como viabilidade, relevância e impacto para selecionar as melhores soluções.</w:t>
      </w:r>
    </w:p>
    <w:p w14:paraId="43F4900F" w14:textId="77777777" w:rsidR="000D542D" w:rsidRDefault="000D542D" w:rsidP="000D542D">
      <w:pPr>
        <w:ind w:left="81" w:firstLine="0"/>
      </w:pPr>
    </w:p>
    <w:p w14:paraId="18476D30" w14:textId="77777777" w:rsidR="00DC60C3" w:rsidRDefault="000D542D" w:rsidP="000D542D">
      <w:pPr>
        <w:ind w:left="81" w:firstLine="0"/>
      </w:pPr>
      <w:r>
        <w:lastRenderedPageBreak/>
        <w:t>A geração de ideias eficaz envolve tanto a exploração livre quanto a organização e refinamento, permitindo que soluções criativas surjam de forma estruturada e com propósito.</w:t>
      </w:r>
    </w:p>
    <w:p w14:paraId="073486D5" w14:textId="77777777" w:rsidR="000D542D" w:rsidRDefault="000D542D" w:rsidP="00221D37">
      <w:pPr>
        <w:ind w:left="81" w:firstLine="0"/>
      </w:pPr>
    </w:p>
    <w:p w14:paraId="05255C4B" w14:textId="77777777" w:rsidR="00DC60C3" w:rsidRDefault="00DC60C3" w:rsidP="00DC60C7">
      <w:pPr>
        <w:pStyle w:val="Ttulo2"/>
      </w:pPr>
      <w:r>
        <w:t>Prova de Conceito</w:t>
      </w:r>
    </w:p>
    <w:p w14:paraId="05526498" w14:textId="77777777" w:rsidR="00A000BD" w:rsidRDefault="00A000BD" w:rsidP="00A000BD">
      <w:pPr>
        <w:ind w:left="81" w:firstLine="0"/>
      </w:pPr>
      <w:r>
        <w:t>Ao focar na explicação clara e na busca de feedback construtivo, é possível validar o conceito de maneira eficiente, sem a necessidade de desenvolver protótipos ou testar em ambientes reais. Esse processo ajuda a ajustar a ideia e prepará-la para fases mais concretas no futuro. A seguir, você encontra algumas sugestões:</w:t>
      </w:r>
    </w:p>
    <w:p w14:paraId="44E9C94D" w14:textId="77777777" w:rsidR="00A000BD" w:rsidRDefault="00A000BD" w:rsidP="00A000BD">
      <w:pPr>
        <w:ind w:left="81" w:firstLine="0"/>
      </w:pPr>
    </w:p>
    <w:p w14:paraId="57DC5DA5" w14:textId="77777777" w:rsidR="00A000BD" w:rsidRDefault="00A000BD" w:rsidP="00A000BD">
      <w:pPr>
        <w:ind w:left="81" w:firstLine="0"/>
      </w:pPr>
      <w:r w:rsidRPr="00A000BD">
        <w:rPr>
          <w:b/>
          <w:bCs/>
        </w:rPr>
        <w:t>Defina a ideia central:</w:t>
      </w:r>
      <w:r>
        <w:t xml:space="preserve"> Primeiro, tenha clareza sobre o conceito que você quer validar. Seja específico sobre o problema que a ideia resolve e o que a torna única. A chave é saber o que você quer explicar e por que isso é importante.</w:t>
      </w:r>
    </w:p>
    <w:p w14:paraId="3C017881" w14:textId="77777777" w:rsidR="00A000BD" w:rsidRDefault="00A000BD" w:rsidP="00A000BD">
      <w:pPr>
        <w:ind w:left="81" w:firstLine="0"/>
      </w:pPr>
      <w:r w:rsidRPr="00A000BD">
        <w:rPr>
          <w:b/>
          <w:bCs/>
        </w:rPr>
        <w:t>Busque referências:</w:t>
      </w:r>
      <w:r>
        <w:t xml:space="preserve"> Pesquise se já existem soluções similares ou abordagens próximas à sua ideia. Isso ajuda a entender o que já foi feito e como sua ideia se diferencia ou complementa o que já existe.</w:t>
      </w:r>
    </w:p>
    <w:p w14:paraId="1F78C67B" w14:textId="77777777" w:rsidR="00A000BD" w:rsidRDefault="00A000BD" w:rsidP="00A000BD">
      <w:pPr>
        <w:ind w:left="81" w:firstLine="0"/>
      </w:pPr>
      <w:r w:rsidRPr="00A000BD">
        <w:rPr>
          <w:b/>
          <w:bCs/>
        </w:rPr>
        <w:t>Explique de forma clara:</w:t>
      </w:r>
      <w:r>
        <w:t xml:space="preserve"> Elabore uma explicação simples e direta sobre como sua ideia funciona. Descreva o conceito em detalhes, explorando como ele pode ser aplicado na prática. Use exemplos ou analogias, se necessário, para tornar a explicação acessível.</w:t>
      </w:r>
    </w:p>
    <w:p w14:paraId="77631973" w14:textId="77777777" w:rsidR="00A000BD" w:rsidRDefault="00A000BD" w:rsidP="00A000BD">
      <w:pPr>
        <w:ind w:left="81" w:firstLine="0"/>
      </w:pPr>
      <w:r w:rsidRPr="00A000BD">
        <w:rPr>
          <w:b/>
          <w:bCs/>
        </w:rPr>
        <w:t>Peça feedback de pessoas confiáveis:</w:t>
      </w:r>
      <w:r>
        <w:t xml:space="preserve"> Compartilhe sua ideia com colegas, amigos ou especialistas no assunto. O objetivo é explicar o conceito e receber opiniões sinceras sobre a viabilidade e relevância da ideia. O feedback pode destacar pontos que você não considerou ou confirmar que sua ideia faz sentido.</w:t>
      </w:r>
    </w:p>
    <w:p w14:paraId="2FD43688" w14:textId="77777777" w:rsidR="00A000BD" w:rsidRDefault="00A000BD" w:rsidP="00A000BD">
      <w:pPr>
        <w:ind w:left="81" w:firstLine="0"/>
      </w:pPr>
      <w:r w:rsidRPr="00A000BD">
        <w:rPr>
          <w:b/>
          <w:bCs/>
        </w:rPr>
        <w:t>Refine a ideia:</w:t>
      </w:r>
      <w:r>
        <w:t xml:space="preserve"> Com o feedback em mãos, faça ajustes na sua explicação ou nos detalhes da ideia. Talvez você perceba que alguns aspectos precisam ser simplificados ou que há uma nova forma de abordagem que pode ser mais bem explorada.</w:t>
      </w:r>
    </w:p>
    <w:p w14:paraId="7B3CCCA7" w14:textId="77777777" w:rsidR="00A000BD" w:rsidRDefault="00A000BD" w:rsidP="00A000BD">
      <w:pPr>
        <w:ind w:left="81" w:firstLine="0"/>
      </w:pPr>
      <w:r w:rsidRPr="00A000BD">
        <w:rPr>
          <w:b/>
          <w:bCs/>
        </w:rPr>
        <w:t>Consolide os argumentos:</w:t>
      </w:r>
      <w:r>
        <w:t xml:space="preserve"> Após a troca de ideias e ajustes, organize seus argumentos de forma sólida. Esteja preparado para defender a validade da ideia, explicando os benefícios e como ela se destaca.</w:t>
      </w:r>
    </w:p>
    <w:p w14:paraId="66842D49" w14:textId="77777777" w:rsidR="00A000BD" w:rsidRDefault="00A000BD" w:rsidP="00A000BD">
      <w:pPr>
        <w:ind w:left="81" w:firstLine="0"/>
      </w:pPr>
    </w:p>
    <w:p w14:paraId="77CA24DB" w14:textId="77777777" w:rsidR="00BB0AA2" w:rsidRDefault="00BB0AA2" w:rsidP="001804DB">
      <w:pPr>
        <w:pStyle w:val="Ttulo2"/>
      </w:pPr>
      <w:r>
        <w:t>SCRUM</w:t>
      </w:r>
      <w:r w:rsidR="00EE0E3D">
        <w:t xml:space="preserve"> </w:t>
      </w:r>
      <w:r>
        <w:t>C</w:t>
      </w:r>
      <w:r w:rsidR="00EE0E3D">
        <w:t>onfigurado</w:t>
      </w:r>
    </w:p>
    <w:p w14:paraId="20F4CF82" w14:textId="77777777" w:rsidR="00270483" w:rsidRDefault="00270483" w:rsidP="00270483">
      <w:pPr>
        <w:ind w:left="81" w:firstLine="0"/>
      </w:pPr>
      <w:r>
        <w:t>Scrum é uma metodologia ágil usada principalmente no desenvolvimento de software, mas que pode ser aplicada em diversos tipos de projetos. Seu objetivo é promover a entrega rápida e contínua de valor por meio de ciclos curtos e interativos chamados sprints. A seguir, um passo a passo de como aplicar em um projeto.</w:t>
      </w:r>
    </w:p>
    <w:p w14:paraId="6AC98212" w14:textId="77777777" w:rsidR="00270483" w:rsidRDefault="00270483" w:rsidP="00270483">
      <w:pPr>
        <w:ind w:left="81" w:firstLine="0"/>
      </w:pPr>
    </w:p>
    <w:p w14:paraId="4F8FD031" w14:textId="77777777" w:rsidR="00270483" w:rsidRDefault="00270483" w:rsidP="00270483">
      <w:pPr>
        <w:pStyle w:val="PargrafodaLista"/>
        <w:numPr>
          <w:ilvl w:val="0"/>
          <w:numId w:val="7"/>
        </w:numPr>
      </w:pPr>
      <w:r w:rsidRPr="00270483">
        <w:rPr>
          <w:b/>
          <w:bCs/>
        </w:rPr>
        <w:t>Trabalho:</w:t>
      </w:r>
      <w:r>
        <w:t xml:space="preserve"> é dividido em pequenas partes que são priorizadas e organizadas em ciclos chamados sprints, geralmente de duas a quatro semanas. O time de desenvolvimento trabalha focado em entregar algo funcional ao final de cada sprint, permitindo ajustes rápidos com base no feedback. O Scrum é baseado em papéis, eventos e artefatos.</w:t>
      </w:r>
    </w:p>
    <w:p w14:paraId="5B32D81E" w14:textId="77777777" w:rsidR="00270483" w:rsidRPr="00270483" w:rsidRDefault="00270483" w:rsidP="00270483">
      <w:pPr>
        <w:pStyle w:val="PargrafodaLista"/>
        <w:numPr>
          <w:ilvl w:val="0"/>
          <w:numId w:val="7"/>
        </w:numPr>
        <w:rPr>
          <w:b/>
          <w:bCs/>
        </w:rPr>
      </w:pPr>
      <w:r w:rsidRPr="00270483">
        <w:rPr>
          <w:b/>
          <w:bCs/>
        </w:rPr>
        <w:t>Papéis:</w:t>
      </w:r>
    </w:p>
    <w:p w14:paraId="4899DB74" w14:textId="77777777" w:rsidR="00270483" w:rsidRDefault="00270483" w:rsidP="00270483">
      <w:pPr>
        <w:pStyle w:val="PargrafodaLista"/>
        <w:numPr>
          <w:ilvl w:val="1"/>
          <w:numId w:val="7"/>
        </w:numPr>
      </w:pPr>
      <w:r>
        <w:t>Product Owner: Define as prioridades, representando os interesses dos clientes ou usuários.</w:t>
      </w:r>
    </w:p>
    <w:p w14:paraId="5184C1D6" w14:textId="77777777" w:rsidR="00270483" w:rsidRDefault="00270483" w:rsidP="00270483">
      <w:pPr>
        <w:pStyle w:val="PargrafodaLista"/>
        <w:numPr>
          <w:ilvl w:val="1"/>
          <w:numId w:val="7"/>
        </w:numPr>
      </w:pPr>
      <w:r>
        <w:t>Scrum Master: Facilita o processo, remove impedimentos e garante que a equipe siga os princípios do Scrum.</w:t>
      </w:r>
    </w:p>
    <w:p w14:paraId="6D0D20A1" w14:textId="77777777" w:rsidR="00270483" w:rsidRDefault="00270483" w:rsidP="00270483">
      <w:pPr>
        <w:pStyle w:val="PargrafodaLista"/>
        <w:numPr>
          <w:ilvl w:val="1"/>
          <w:numId w:val="7"/>
        </w:numPr>
      </w:pPr>
      <w:r>
        <w:lastRenderedPageBreak/>
        <w:t>Time de desenvolvimento: Equipe que executa as tarefas, auto-organizada e multidisciplinar.</w:t>
      </w:r>
    </w:p>
    <w:p w14:paraId="2BA9C44A" w14:textId="77777777" w:rsidR="00270483" w:rsidRPr="00462B72" w:rsidRDefault="00270483" w:rsidP="00462B72">
      <w:pPr>
        <w:pStyle w:val="PargrafodaLista"/>
        <w:numPr>
          <w:ilvl w:val="0"/>
          <w:numId w:val="7"/>
        </w:numPr>
        <w:rPr>
          <w:b/>
          <w:bCs/>
        </w:rPr>
      </w:pPr>
      <w:r w:rsidRPr="00462B72">
        <w:rPr>
          <w:b/>
          <w:bCs/>
        </w:rPr>
        <w:t>Eventos:</w:t>
      </w:r>
    </w:p>
    <w:p w14:paraId="2ADC11D7" w14:textId="77777777" w:rsidR="00270483" w:rsidRDefault="00270483" w:rsidP="00462B72">
      <w:pPr>
        <w:pStyle w:val="PargrafodaLista"/>
        <w:numPr>
          <w:ilvl w:val="1"/>
          <w:numId w:val="7"/>
        </w:numPr>
      </w:pPr>
      <w:r>
        <w:t>Sprint: Ciclo de trabalho de curto prazo, no qual a equipe foca em completar um conjunto específico de tarefas.</w:t>
      </w:r>
    </w:p>
    <w:p w14:paraId="57A53F78" w14:textId="77777777" w:rsidR="00270483" w:rsidRDefault="00270483" w:rsidP="00462B72">
      <w:pPr>
        <w:pStyle w:val="PargrafodaLista"/>
        <w:numPr>
          <w:ilvl w:val="1"/>
          <w:numId w:val="7"/>
        </w:numPr>
      </w:pPr>
      <w:r>
        <w:t>Reunião de planejamento da sprint: Definição do que será feito durante o sprint.</w:t>
      </w:r>
    </w:p>
    <w:p w14:paraId="7980BAAD" w14:textId="77777777" w:rsidR="00270483" w:rsidRDefault="00270483" w:rsidP="00462B72">
      <w:pPr>
        <w:pStyle w:val="PargrafodaLista"/>
        <w:numPr>
          <w:ilvl w:val="1"/>
          <w:numId w:val="7"/>
        </w:numPr>
      </w:pPr>
      <w:r>
        <w:t>Reuniões diárias (Daily Scrum): Breves encontros diários para ajustar o progresso e resolver problemas.</w:t>
      </w:r>
    </w:p>
    <w:p w14:paraId="5A86881D" w14:textId="77777777" w:rsidR="00270483" w:rsidRDefault="00270483" w:rsidP="00462B72">
      <w:pPr>
        <w:pStyle w:val="PargrafodaLista"/>
        <w:numPr>
          <w:ilvl w:val="1"/>
          <w:numId w:val="7"/>
        </w:numPr>
      </w:pPr>
      <w:r>
        <w:t>Revisão da sprint: Avaliação do que foi entregue ao final da sprint.</w:t>
      </w:r>
    </w:p>
    <w:p w14:paraId="7620B7BE" w14:textId="77777777" w:rsidR="00270483" w:rsidRDefault="00270483" w:rsidP="00462B72">
      <w:pPr>
        <w:pStyle w:val="PargrafodaLista"/>
        <w:numPr>
          <w:ilvl w:val="1"/>
          <w:numId w:val="7"/>
        </w:numPr>
      </w:pPr>
      <w:r>
        <w:t>Retrospectiva da sprint: Reflexão sobre o que funcionou bem e o que pode ser melhorado no processo.</w:t>
      </w:r>
    </w:p>
    <w:p w14:paraId="6035F3D9" w14:textId="77777777" w:rsidR="00270483" w:rsidRPr="00AE7AEA" w:rsidRDefault="00270483" w:rsidP="00462B72">
      <w:pPr>
        <w:pStyle w:val="PargrafodaLista"/>
        <w:numPr>
          <w:ilvl w:val="0"/>
          <w:numId w:val="7"/>
        </w:numPr>
        <w:rPr>
          <w:b/>
          <w:bCs/>
        </w:rPr>
      </w:pPr>
      <w:r w:rsidRPr="00AE7AEA">
        <w:rPr>
          <w:b/>
          <w:bCs/>
        </w:rPr>
        <w:t>Artefatos:</w:t>
      </w:r>
    </w:p>
    <w:p w14:paraId="10D8C78B" w14:textId="77777777" w:rsidR="00270483" w:rsidRDefault="00270483" w:rsidP="00AE7AEA">
      <w:pPr>
        <w:pStyle w:val="PargrafodaLista"/>
        <w:numPr>
          <w:ilvl w:val="1"/>
          <w:numId w:val="7"/>
        </w:numPr>
      </w:pPr>
      <w:r>
        <w:t>Product backlog: Lista de tudo o que precisa ser feito no projeto, priorizada pelo Product Owner.</w:t>
      </w:r>
    </w:p>
    <w:p w14:paraId="676BCEB3" w14:textId="77777777" w:rsidR="00270483" w:rsidRDefault="00270483" w:rsidP="00AE7AEA">
      <w:pPr>
        <w:pStyle w:val="PargrafodaLista"/>
        <w:numPr>
          <w:ilvl w:val="1"/>
          <w:numId w:val="7"/>
        </w:numPr>
      </w:pPr>
      <w:r>
        <w:t>Sprint backlog: Conjunto de itens selecionados do product backlog para serem concluídos durante o sprint.</w:t>
      </w:r>
    </w:p>
    <w:p w14:paraId="2DE59380" w14:textId="77777777" w:rsidR="00270483" w:rsidRDefault="00270483" w:rsidP="00AE7AEA">
      <w:pPr>
        <w:pStyle w:val="PargrafodaLista"/>
        <w:numPr>
          <w:ilvl w:val="1"/>
          <w:numId w:val="7"/>
        </w:numPr>
      </w:pPr>
      <w:r>
        <w:t>Incremento: Resultado entregue ao final do sprint, que deve ser funcional e revisado pela equipe.</w:t>
      </w:r>
    </w:p>
    <w:p w14:paraId="5B58739C" w14:textId="77777777" w:rsidR="00270483" w:rsidRPr="00AE7AEA" w:rsidRDefault="00270483" w:rsidP="00AE7AEA">
      <w:pPr>
        <w:pStyle w:val="PargrafodaLista"/>
        <w:numPr>
          <w:ilvl w:val="0"/>
          <w:numId w:val="7"/>
        </w:numPr>
        <w:rPr>
          <w:b/>
          <w:bCs/>
        </w:rPr>
      </w:pPr>
      <w:r w:rsidRPr="00AE7AEA">
        <w:rPr>
          <w:b/>
          <w:bCs/>
        </w:rPr>
        <w:t>Passo a passo para usar o Scrum</w:t>
      </w:r>
    </w:p>
    <w:p w14:paraId="6B5806E7" w14:textId="77777777" w:rsidR="00270483" w:rsidRDefault="00270483" w:rsidP="00AE7AEA">
      <w:pPr>
        <w:pStyle w:val="PargrafodaLista"/>
        <w:numPr>
          <w:ilvl w:val="1"/>
          <w:numId w:val="7"/>
        </w:numPr>
      </w:pPr>
      <w:r>
        <w:t>Forme o time Scrum</w:t>
      </w:r>
      <w:r w:rsidR="00AE7AEA">
        <w:t>.</w:t>
      </w:r>
    </w:p>
    <w:p w14:paraId="2B0DC6F4" w14:textId="77777777" w:rsidR="00270483" w:rsidRDefault="00270483" w:rsidP="00AE7AEA">
      <w:pPr>
        <w:pStyle w:val="PargrafodaLista"/>
        <w:numPr>
          <w:ilvl w:val="2"/>
          <w:numId w:val="7"/>
        </w:numPr>
      </w:pPr>
      <w:r>
        <w:t>Defina quem será o Product Owner, o Scrum Master e quem fará parte do time de desenvolvimento. Garanta que a equipe tenha todas as habilidades necessárias para realizar as tarefas dentro dos sprints.</w:t>
      </w:r>
    </w:p>
    <w:p w14:paraId="4A963C02" w14:textId="77777777" w:rsidR="00270483" w:rsidRDefault="00270483" w:rsidP="00AE7AEA">
      <w:pPr>
        <w:pStyle w:val="PargrafodaLista"/>
        <w:numPr>
          <w:ilvl w:val="1"/>
          <w:numId w:val="7"/>
        </w:numPr>
      </w:pPr>
      <w:r>
        <w:t>Crie o Product Backlog</w:t>
      </w:r>
    </w:p>
    <w:p w14:paraId="0088E981" w14:textId="77777777" w:rsidR="00270483" w:rsidRDefault="00270483" w:rsidP="00AE7AEA">
      <w:pPr>
        <w:pStyle w:val="PargrafodaLista"/>
        <w:numPr>
          <w:ilvl w:val="2"/>
          <w:numId w:val="7"/>
        </w:numPr>
      </w:pPr>
      <w:r>
        <w:t>O Product Owner deve listar e priorizar todas as funcionalidades ou tarefas que precisam ser feitas no projeto. O backlog deve ser constantemente atualizado conforme novas informações ou mudanças surgem.</w:t>
      </w:r>
    </w:p>
    <w:p w14:paraId="1F72A600" w14:textId="77777777" w:rsidR="00270483" w:rsidRDefault="00270483" w:rsidP="00AE7AEA">
      <w:pPr>
        <w:pStyle w:val="PargrafodaLista"/>
        <w:numPr>
          <w:ilvl w:val="1"/>
          <w:numId w:val="7"/>
        </w:numPr>
      </w:pPr>
      <w:r>
        <w:t>Planeje o primeiro Sprint</w:t>
      </w:r>
    </w:p>
    <w:p w14:paraId="0C5700F5" w14:textId="77777777" w:rsidR="00270483" w:rsidRDefault="00270483" w:rsidP="00AE7AEA">
      <w:pPr>
        <w:pStyle w:val="PargrafodaLista"/>
        <w:numPr>
          <w:ilvl w:val="2"/>
          <w:numId w:val="7"/>
        </w:numPr>
      </w:pPr>
      <w:r>
        <w:t>Na reunião de planejamento do sprint, o time e o Product Owner escolhem as tarefas do product backlog que serão trabalhadas no próximo sprint. Essas tarefas são movidas para o sprint backlog. O time deve estimar o esforço necessário para concluir cada tarefa.</w:t>
      </w:r>
    </w:p>
    <w:p w14:paraId="00CC6367" w14:textId="77777777" w:rsidR="00270483" w:rsidRDefault="00270483" w:rsidP="00AE7AEA">
      <w:pPr>
        <w:pStyle w:val="PargrafodaLista"/>
        <w:numPr>
          <w:ilvl w:val="1"/>
          <w:numId w:val="7"/>
        </w:numPr>
      </w:pPr>
      <w:r>
        <w:t>Inicie o Sprint</w:t>
      </w:r>
    </w:p>
    <w:p w14:paraId="3C0E1E94" w14:textId="77777777" w:rsidR="00270483" w:rsidRDefault="00270483" w:rsidP="00AE7AEA">
      <w:pPr>
        <w:pStyle w:val="PargrafodaLista"/>
        <w:numPr>
          <w:ilvl w:val="2"/>
          <w:numId w:val="7"/>
        </w:numPr>
      </w:pPr>
      <w:r>
        <w:t>O time começa a trabalhar nas tarefas do sprint backlog, com a meta de entregar todas elas ao final do sprint. O Sprint deve ter uma duração fixa (geralmente de 2 a 4 semanas).</w:t>
      </w:r>
    </w:p>
    <w:p w14:paraId="04B7DFC9" w14:textId="77777777" w:rsidR="00270483" w:rsidRDefault="00270483" w:rsidP="00AE7AEA">
      <w:pPr>
        <w:pStyle w:val="PargrafodaLista"/>
        <w:numPr>
          <w:ilvl w:val="1"/>
          <w:numId w:val="7"/>
        </w:numPr>
      </w:pPr>
      <w:r>
        <w:t>Reúna-se diariamente (Daily Scrum)</w:t>
      </w:r>
    </w:p>
    <w:p w14:paraId="1D10D858" w14:textId="77777777" w:rsidR="00270483" w:rsidRDefault="00270483" w:rsidP="00AE7AEA">
      <w:pPr>
        <w:pStyle w:val="PargrafodaLista"/>
        <w:numPr>
          <w:ilvl w:val="2"/>
          <w:numId w:val="7"/>
        </w:numPr>
      </w:pPr>
      <w:r>
        <w:t>Realize reuniões diárias rápidas (normalmente 15 minutos) para alinhar o time. Cada membro responde três perguntas:</w:t>
      </w:r>
    </w:p>
    <w:p w14:paraId="2A4875E5" w14:textId="77777777" w:rsidR="00270483" w:rsidRDefault="00270483" w:rsidP="00AE7AEA">
      <w:pPr>
        <w:pStyle w:val="PargrafodaLista"/>
        <w:numPr>
          <w:ilvl w:val="3"/>
          <w:numId w:val="7"/>
        </w:numPr>
      </w:pPr>
      <w:r>
        <w:t>O que fez ontem?</w:t>
      </w:r>
    </w:p>
    <w:p w14:paraId="38DFA86F" w14:textId="77777777" w:rsidR="00270483" w:rsidRDefault="00270483" w:rsidP="00AE7AEA">
      <w:pPr>
        <w:pStyle w:val="PargrafodaLista"/>
        <w:numPr>
          <w:ilvl w:val="3"/>
          <w:numId w:val="7"/>
        </w:numPr>
      </w:pPr>
      <w:r>
        <w:t>O que fará hoje?</w:t>
      </w:r>
    </w:p>
    <w:p w14:paraId="774D86C8" w14:textId="77777777" w:rsidR="00270483" w:rsidRDefault="00270483" w:rsidP="00AE7AEA">
      <w:pPr>
        <w:pStyle w:val="PargrafodaLista"/>
        <w:numPr>
          <w:ilvl w:val="3"/>
          <w:numId w:val="7"/>
        </w:numPr>
      </w:pPr>
      <w:r>
        <w:t>Há algum impedimento?</w:t>
      </w:r>
    </w:p>
    <w:p w14:paraId="7438AC67" w14:textId="77777777" w:rsidR="00270483" w:rsidRDefault="00270483" w:rsidP="00AE7AEA">
      <w:pPr>
        <w:pStyle w:val="PargrafodaLista"/>
        <w:numPr>
          <w:ilvl w:val="1"/>
          <w:numId w:val="7"/>
        </w:numPr>
      </w:pPr>
      <w:r>
        <w:t>Revise o Sprint</w:t>
      </w:r>
    </w:p>
    <w:p w14:paraId="3D3ACE19" w14:textId="77777777" w:rsidR="00270483" w:rsidRDefault="00270483" w:rsidP="00AE7AEA">
      <w:pPr>
        <w:pStyle w:val="PargrafodaLista"/>
        <w:numPr>
          <w:ilvl w:val="2"/>
          <w:numId w:val="7"/>
        </w:numPr>
      </w:pPr>
      <w:r>
        <w:t>Ao final do sprint, organize uma revisão da sprint. O time apresenta o que foi entregue (o incremento) ao Product Owner e demais stakeholders para feedback.</w:t>
      </w:r>
    </w:p>
    <w:p w14:paraId="14017777" w14:textId="77777777" w:rsidR="00270483" w:rsidRDefault="00270483" w:rsidP="00AE7AEA">
      <w:pPr>
        <w:pStyle w:val="PargrafodaLista"/>
        <w:numPr>
          <w:ilvl w:val="1"/>
          <w:numId w:val="7"/>
        </w:numPr>
      </w:pPr>
      <w:r>
        <w:t>Realize a Retrospectiva</w:t>
      </w:r>
    </w:p>
    <w:p w14:paraId="1750D6AA" w14:textId="77777777" w:rsidR="00270483" w:rsidRDefault="00270483" w:rsidP="00AE7AEA">
      <w:pPr>
        <w:pStyle w:val="PargrafodaLista"/>
        <w:numPr>
          <w:ilvl w:val="2"/>
          <w:numId w:val="7"/>
        </w:numPr>
      </w:pPr>
      <w:r>
        <w:lastRenderedPageBreak/>
        <w:t>Logo após a revisão, faça a retrospectiva da sprint. O time discute o que funcionou bem, o que pode ser melhorado, e como ajustar o processo para os próximos sprints.</w:t>
      </w:r>
    </w:p>
    <w:p w14:paraId="134807B6" w14:textId="77777777" w:rsidR="00270483" w:rsidRDefault="00270483" w:rsidP="00AE7AEA">
      <w:pPr>
        <w:pStyle w:val="PargrafodaLista"/>
        <w:numPr>
          <w:ilvl w:val="1"/>
          <w:numId w:val="7"/>
        </w:numPr>
      </w:pPr>
      <w:r>
        <w:t>Planeje o próximo Sprint</w:t>
      </w:r>
    </w:p>
    <w:p w14:paraId="4D5C7D53" w14:textId="77777777" w:rsidR="00270483" w:rsidRDefault="00270483" w:rsidP="00AE7AEA">
      <w:pPr>
        <w:pStyle w:val="PargrafodaLista"/>
        <w:numPr>
          <w:ilvl w:val="2"/>
          <w:numId w:val="7"/>
        </w:numPr>
      </w:pPr>
      <w:r>
        <w:t>Após a retrospectiva, inicie a próxima reunião de planejamento para escolher as tarefas do próximo sprint. O ciclo se repete.</w:t>
      </w:r>
    </w:p>
    <w:p w14:paraId="7040B96F" w14:textId="77777777" w:rsidR="00270483" w:rsidRPr="00AE7AEA" w:rsidRDefault="00270483" w:rsidP="00270483">
      <w:pPr>
        <w:ind w:left="81" w:firstLine="0"/>
        <w:rPr>
          <w:b/>
          <w:bCs/>
        </w:rPr>
      </w:pPr>
      <w:r w:rsidRPr="00AE7AEA">
        <w:rPr>
          <w:b/>
          <w:bCs/>
        </w:rPr>
        <w:t>Dicas:</w:t>
      </w:r>
    </w:p>
    <w:p w14:paraId="7E16C0D2" w14:textId="77777777" w:rsidR="00270483" w:rsidRDefault="00270483" w:rsidP="009B576A">
      <w:pPr>
        <w:pStyle w:val="PargrafodaLista"/>
        <w:numPr>
          <w:ilvl w:val="0"/>
          <w:numId w:val="14"/>
        </w:numPr>
      </w:pPr>
      <w:r w:rsidRPr="00AE7AEA">
        <w:rPr>
          <w:b/>
          <w:bCs/>
        </w:rPr>
        <w:t>Transparência:</w:t>
      </w:r>
      <w:r>
        <w:t xml:space="preserve"> Mantenha o time informado e promova a comunicação aberta entre todos os membros.</w:t>
      </w:r>
    </w:p>
    <w:p w14:paraId="49F02EE6" w14:textId="77777777" w:rsidR="00270483" w:rsidRDefault="00270483" w:rsidP="009B576A">
      <w:pPr>
        <w:pStyle w:val="PargrafodaLista"/>
        <w:numPr>
          <w:ilvl w:val="0"/>
          <w:numId w:val="14"/>
        </w:numPr>
      </w:pPr>
      <w:r w:rsidRPr="00AE7AEA">
        <w:rPr>
          <w:b/>
          <w:bCs/>
        </w:rPr>
        <w:t>Adaptação:</w:t>
      </w:r>
      <w:r>
        <w:t xml:space="preserve"> Use o feedback das revisões e retrospectivas para ajustar o processo e melhorar a produtividade a cada sprint.</w:t>
      </w:r>
    </w:p>
    <w:p w14:paraId="1E441C14" w14:textId="77777777" w:rsidR="00270483" w:rsidRDefault="00270483" w:rsidP="009B576A">
      <w:pPr>
        <w:pStyle w:val="PargrafodaLista"/>
        <w:numPr>
          <w:ilvl w:val="0"/>
          <w:numId w:val="14"/>
        </w:numPr>
      </w:pPr>
      <w:r w:rsidRPr="00AE7AEA">
        <w:rPr>
          <w:b/>
          <w:bCs/>
        </w:rPr>
        <w:t>Iteração contínua:</w:t>
      </w:r>
      <w:r>
        <w:t xml:space="preserve"> Scrum é baseado em ciclos repetitivos. Isso significa que o projeto é ajustado conforme o feedback é obtido e as condições mudam, garantindo entregas contínuas e rápidas de valor.</w:t>
      </w:r>
    </w:p>
    <w:p w14:paraId="35F5DBAC" w14:textId="77777777" w:rsidR="00AE7AEA" w:rsidRDefault="00AE7AEA" w:rsidP="009B576A">
      <w:pPr>
        <w:pStyle w:val="PargrafodaLista"/>
        <w:numPr>
          <w:ilvl w:val="0"/>
          <w:numId w:val="14"/>
        </w:numPr>
      </w:pPr>
      <w:r w:rsidRPr="00AE7AEA">
        <w:rPr>
          <w:b/>
          <w:bCs/>
        </w:rPr>
        <w:t>Ferramentas para gerenciamento de projetos:</w:t>
      </w:r>
      <w:r>
        <w:t xml:space="preserve"> Clickup, Monday, MS Project, etc.</w:t>
      </w:r>
    </w:p>
    <w:p w14:paraId="33F91600" w14:textId="77777777" w:rsidR="00AE7AEA" w:rsidRDefault="00AE7AEA" w:rsidP="00270483">
      <w:pPr>
        <w:ind w:left="81" w:firstLine="0"/>
      </w:pPr>
    </w:p>
    <w:p w14:paraId="75CDC089" w14:textId="77777777" w:rsidR="00270483" w:rsidRDefault="00270483" w:rsidP="00270483">
      <w:pPr>
        <w:ind w:left="81" w:firstLine="0"/>
      </w:pPr>
      <w:r>
        <w:t>O Scrum permite maior flexibilidade, rápida adaptação a mudanças e foco em entregas de valor, tornando-o uma metodologia popular e eficaz para gerenciamento de projetos.</w:t>
      </w:r>
    </w:p>
    <w:p w14:paraId="502AB9DC" w14:textId="28DA0194" w:rsidR="00833546" w:rsidRDefault="00833546" w:rsidP="00DC60C7">
      <w:pPr>
        <w:pStyle w:val="Ttulo3"/>
      </w:pPr>
      <w:r>
        <w:t>Ferramentas para Gerenciamento Online</w:t>
      </w:r>
    </w:p>
    <w:p w14:paraId="0CBD326A" w14:textId="35D09CAA" w:rsidR="00833546" w:rsidRDefault="00833546" w:rsidP="00833546">
      <w:pPr>
        <w:ind w:left="81" w:firstLine="0"/>
      </w:pPr>
      <w:r>
        <w:t>A gestão online de projetos tornou-se essencial para equipes que buscam maior eficiência, organização e colaboração em tempo real, especialmente em ambientes de pesquisa, inovação e desenvolvimento tecnológico. Ferramentas como ClickUp, Monday.com, Trello e Jira oferecem interfaces intuitivas e recursos avançados que facilitam o planejamento, o acompanhamento de tarefas, a definição de metas, a atribuição de responsabilidades e a visualização do progresso do projeto por meio de quadros Kanban, cronogramas, diagramas de Gantt e painéis de desempenho. Esses recursos promovem transparência e visibilidade entre todos os membros da equipe, fortalecendo o engajamento e a comunicação.</w:t>
      </w:r>
    </w:p>
    <w:p w14:paraId="1566DCD8" w14:textId="31877CEF" w:rsidR="00B254A3" w:rsidRDefault="00833546" w:rsidP="00833546">
      <w:pPr>
        <w:ind w:left="81" w:firstLine="0"/>
      </w:pPr>
      <w:r>
        <w:t>Além disso, essas plataformas oferecem a vantagem do feedback rápido e contínuo, permitindo ajustes imediatos em prazos, prioridades e alocação de recursos. Em projetos complexos e iterativos — como os voltados à pesquisa científica e ao desenvolvimento de software — esse tipo de agilidade é fundamental para manter o ritmo de entregas e mitigar riscos. Integrações com outras ferramentas (como Google Drive, Slack, GitHub, Figma) aumentam ainda mais a produtividade e permitem fluxos de trabalho automatizados. Dessa forma, o uso de ferramentas de gestão online não apenas melhora a governança e a rastreabilidade do projeto, mas também contribui significativamente para a entrega de resultados mais consistentes, dentro dos prazos e com melhor uso dos recursos disponíveis.</w:t>
      </w:r>
    </w:p>
    <w:p w14:paraId="71602CFF" w14:textId="77777777" w:rsidR="00BB0AA2" w:rsidRDefault="00BB0AA2" w:rsidP="00EE0E3D">
      <w:pPr>
        <w:ind w:left="81" w:firstLine="0"/>
      </w:pPr>
    </w:p>
    <w:p w14:paraId="11AB1BC4" w14:textId="77777777" w:rsidR="00BB0AA2" w:rsidRDefault="00BB0AA2" w:rsidP="001804DB">
      <w:pPr>
        <w:pStyle w:val="Ttulo2"/>
      </w:pPr>
      <w:r>
        <w:t>CANVAS</w:t>
      </w:r>
    </w:p>
    <w:p w14:paraId="6C54DBAF" w14:textId="77777777" w:rsidR="00003491" w:rsidRDefault="00EE0E3D" w:rsidP="00DC60C7">
      <w:pPr>
        <w:pStyle w:val="Ttulo3"/>
      </w:pPr>
      <w:r>
        <w:t xml:space="preserve">Criação de </w:t>
      </w:r>
      <w:r w:rsidR="00F615F4">
        <w:t>M</w:t>
      </w:r>
      <w:r>
        <w:t xml:space="preserve">odelo de </w:t>
      </w:r>
      <w:r w:rsidR="00F615F4">
        <w:t>N</w:t>
      </w:r>
      <w:r>
        <w:t>egócios</w:t>
      </w:r>
    </w:p>
    <w:p w14:paraId="0E7CAC3B" w14:textId="77777777" w:rsidR="00CA7ED1" w:rsidRDefault="00CA7ED1" w:rsidP="00CA7ED1">
      <w:r>
        <w:t>Consiste na elaboração dos Canvas de: proposta de valor, modelo de negócios e MVP.</w:t>
      </w:r>
    </w:p>
    <w:p w14:paraId="5FE81D63" w14:textId="77777777" w:rsidR="00CA7ED1" w:rsidRPr="00CA7ED1" w:rsidRDefault="00CA7ED1" w:rsidP="00CA7ED1"/>
    <w:p w14:paraId="66BC4384" w14:textId="77777777" w:rsidR="00F615F4" w:rsidRDefault="00F615F4" w:rsidP="00834F5D">
      <w:pPr>
        <w:pStyle w:val="Ttulo3"/>
      </w:pPr>
      <w:r>
        <w:t>C</w:t>
      </w:r>
      <w:r w:rsidR="00EE0E3D">
        <w:t xml:space="preserve">anvas de </w:t>
      </w:r>
      <w:r>
        <w:t>P</w:t>
      </w:r>
      <w:r w:rsidR="00EE0E3D">
        <w:t xml:space="preserve">roposta de </w:t>
      </w:r>
      <w:r>
        <w:t>V</w:t>
      </w:r>
      <w:r w:rsidR="00EE0E3D">
        <w:t>alor</w:t>
      </w:r>
    </w:p>
    <w:p w14:paraId="5F771603" w14:textId="77777777" w:rsidR="00E81BDD" w:rsidRDefault="00E81BDD" w:rsidP="00E81BDD">
      <w:r>
        <w:t xml:space="preserve">O Canvas de Proposta de Valor é uma ferramenta visual usada para definir, refinar e melhorar a proposta de valor de um produto ou serviço. Ele faz parte do modelo de negócios mais amplo e </w:t>
      </w:r>
      <w:r>
        <w:lastRenderedPageBreak/>
        <w:t>ajuda a identificar como uma empresa resolve problemas ou atende às necessidades específicas de seus clientes. Essa ferramenta complementa o Business Model Canvas, aprofundando-se nos detalhes da Proposta de Valor e nos Segmentos de Clientes.</w:t>
      </w:r>
    </w:p>
    <w:p w14:paraId="769462FA" w14:textId="77777777" w:rsidR="00E81BDD" w:rsidRDefault="00E81BDD" w:rsidP="00E81BDD"/>
    <w:p w14:paraId="35A6149F" w14:textId="77777777" w:rsidR="00E81BDD" w:rsidRDefault="00E81BDD" w:rsidP="00E81BDD">
      <w:r>
        <w:t>O Canvas de Proposta de Valor é composto por dois blocos principais:</w:t>
      </w:r>
    </w:p>
    <w:p w14:paraId="3F71DEB8" w14:textId="77777777" w:rsidR="00E81BDD" w:rsidRDefault="00E81BDD" w:rsidP="00E81BDD">
      <w:r w:rsidRPr="00E81BDD">
        <w:rPr>
          <w:b/>
          <w:bCs/>
        </w:rPr>
        <w:t>1. Mapa de Valor (lado esquerdo):</w:t>
      </w:r>
      <w:r>
        <w:t xml:space="preserve"> Este bloco descreve como o seu produto ou serviço cria valor para o cliente. Ele é dividido em três partes:</w:t>
      </w:r>
    </w:p>
    <w:p w14:paraId="0E7A1336" w14:textId="77777777" w:rsidR="00E81BDD" w:rsidRDefault="00E81BDD" w:rsidP="009B576A">
      <w:pPr>
        <w:pStyle w:val="PargrafodaLista"/>
        <w:numPr>
          <w:ilvl w:val="0"/>
          <w:numId w:val="12"/>
        </w:numPr>
      </w:pPr>
      <w:r w:rsidRPr="00E81BDD">
        <w:rPr>
          <w:b/>
          <w:bCs/>
        </w:rPr>
        <w:t>Produtos e serviços:</w:t>
      </w:r>
      <w:r>
        <w:t xml:space="preserve"> Aqui você lista o que está oferecendo ao cliente, como produtos, serviços ou experiências. Inclui tudo o que é fornecido para atender às necessidades do cliente.</w:t>
      </w:r>
    </w:p>
    <w:p w14:paraId="7C3FB456" w14:textId="77777777" w:rsidR="00E81BDD" w:rsidRDefault="00E81BDD" w:rsidP="009B576A">
      <w:pPr>
        <w:pStyle w:val="PargrafodaLista"/>
        <w:numPr>
          <w:ilvl w:val="0"/>
          <w:numId w:val="12"/>
        </w:numPr>
      </w:pPr>
      <w:r w:rsidRPr="00E81BDD">
        <w:rPr>
          <w:b/>
          <w:bCs/>
        </w:rPr>
        <w:t>Aliviadores de dor:</w:t>
      </w:r>
      <w:r>
        <w:t xml:space="preserve"> Descreve como seu produto ou serviço ajuda a reduzir ou eliminar as dificuldades, dores ou problemas do cliente. É onde você aborda os obstáculos que os clientes enfrentam e como sua solução torna suas vidas mais fáceis.</w:t>
      </w:r>
    </w:p>
    <w:p w14:paraId="32F65083" w14:textId="77777777" w:rsidR="00E81BDD" w:rsidRDefault="00E81BDD" w:rsidP="009B576A">
      <w:pPr>
        <w:pStyle w:val="PargrafodaLista"/>
        <w:numPr>
          <w:ilvl w:val="0"/>
          <w:numId w:val="12"/>
        </w:numPr>
      </w:pPr>
      <w:r w:rsidRPr="00E81BDD">
        <w:rPr>
          <w:b/>
          <w:bCs/>
        </w:rPr>
        <w:t>Geradores de ganho:</w:t>
      </w:r>
      <w:r>
        <w:t xml:space="preserve"> Mostra como seu produto ou serviço cria benefícios, melhorias ou vantagens para o cliente. Isso pode incluir economias de tempo, aumento de eficiência, status, conveniência etc.</w:t>
      </w:r>
    </w:p>
    <w:p w14:paraId="2E7B8270" w14:textId="77777777" w:rsidR="00E81BDD" w:rsidRDefault="00E81BDD" w:rsidP="00E81BDD">
      <w:r w:rsidRPr="00E81BDD">
        <w:rPr>
          <w:b/>
          <w:bCs/>
        </w:rPr>
        <w:t>2. Perfil do Cliente (lado direito)</w:t>
      </w:r>
      <w:r>
        <w:rPr>
          <w:b/>
          <w:bCs/>
        </w:rPr>
        <w:t xml:space="preserve">: </w:t>
      </w:r>
      <w:r>
        <w:t>Este bloco foca nas características e necessidades do cliente. Ele também é dividido em três partes:</w:t>
      </w:r>
    </w:p>
    <w:p w14:paraId="5347DC27" w14:textId="77777777" w:rsidR="00E81BDD" w:rsidRDefault="00E81BDD" w:rsidP="00E81BDD">
      <w:r w:rsidRPr="00E81BDD">
        <w:rPr>
          <w:b/>
          <w:bCs/>
        </w:rPr>
        <w:t>Tarefas dos clientes:</w:t>
      </w:r>
      <w:r>
        <w:t xml:space="preserve"> São as atividades que o cliente está tentando realizar, os problemas que ele está tentando resolver ou as necessidades que ele quer satisfazer. Pode incluir tarefas funcionais (práticas), emocionais (como status ou felicidade) e sociais (como interação ou pertencimento).</w:t>
      </w:r>
    </w:p>
    <w:p w14:paraId="06D5995E" w14:textId="77777777" w:rsidR="00E81BDD" w:rsidRDefault="00E81BDD" w:rsidP="00E81BDD">
      <w:r w:rsidRPr="00E81BDD">
        <w:rPr>
          <w:b/>
          <w:bCs/>
        </w:rPr>
        <w:t>Dores:</w:t>
      </w:r>
      <w:r>
        <w:t xml:space="preserve"> São os desafios, dificuldades, medos ou problemas que os clientes enfrentam ao tentar realizar essas tarefas. Essas dores podem ser obstáculos, custos ou riscos que causam frustração ou ineficiência.</w:t>
      </w:r>
    </w:p>
    <w:p w14:paraId="4B694C6B" w14:textId="77777777" w:rsidR="00E81BDD" w:rsidRDefault="00E81BDD" w:rsidP="00E81BDD">
      <w:r w:rsidRPr="00E81BDD">
        <w:rPr>
          <w:b/>
          <w:bCs/>
        </w:rPr>
        <w:t>Ganhos:</w:t>
      </w:r>
      <w:r>
        <w:t xml:space="preserve"> Aqui são descritos os resultados ou benefícios que os clientes esperam obter, ou até os que seriam surpreendentes e os encantariam. Ganhos podem ser funcionais (como economizar dinheiro), emocionais (como satisfação) ou sociais (como reconhecimento).</w:t>
      </w:r>
    </w:p>
    <w:p w14:paraId="21A5713A" w14:textId="77777777" w:rsidR="00E81BDD" w:rsidRDefault="00E81BDD" w:rsidP="00E81BDD"/>
    <w:p w14:paraId="62F57511" w14:textId="77777777" w:rsidR="00E81BDD" w:rsidRDefault="00E81BDD" w:rsidP="00E81BDD">
      <w:r>
        <w:t>A ideia é que a Proposta de Valor (lado esquerdo) corresponda perfeitamente ao Perfil do Cliente (lado direito). Ou seja, o produto ou serviço deve resolver os problemas (dores) e atender às expectativas (ganhos) do cliente.</w:t>
      </w:r>
    </w:p>
    <w:p w14:paraId="7D98F373" w14:textId="77777777" w:rsidR="00E81BDD" w:rsidRDefault="00E81BDD" w:rsidP="00E81BDD"/>
    <w:p w14:paraId="6FC080A7" w14:textId="77777777" w:rsidR="00E81BDD" w:rsidRPr="009B576A" w:rsidRDefault="00E81BDD" w:rsidP="00E81BDD">
      <w:r w:rsidRPr="009B576A">
        <w:t>Passo a passo para usar o Canvas de Proposta de Valor:</w:t>
      </w:r>
    </w:p>
    <w:p w14:paraId="47148CDD" w14:textId="77777777" w:rsidR="00E81BDD" w:rsidRDefault="00E81BDD" w:rsidP="009B576A">
      <w:pPr>
        <w:pStyle w:val="PargrafodaLista"/>
        <w:numPr>
          <w:ilvl w:val="0"/>
          <w:numId w:val="11"/>
        </w:numPr>
      </w:pPr>
      <w:r>
        <w:t>Identifique o perfil do cliente:</w:t>
      </w:r>
    </w:p>
    <w:p w14:paraId="7A6CE069" w14:textId="77777777" w:rsidR="00E81BDD" w:rsidRDefault="00E81BDD" w:rsidP="009B576A">
      <w:pPr>
        <w:pStyle w:val="PargrafodaLista"/>
        <w:numPr>
          <w:ilvl w:val="1"/>
          <w:numId w:val="11"/>
        </w:numPr>
      </w:pPr>
      <w:r>
        <w:t>Liste as tarefas mais importantes que seu cliente precisa realizar.</w:t>
      </w:r>
    </w:p>
    <w:p w14:paraId="3DEA0C16" w14:textId="77777777" w:rsidR="00E81BDD" w:rsidRDefault="00E81BDD" w:rsidP="009B576A">
      <w:pPr>
        <w:pStyle w:val="PargrafodaLista"/>
        <w:numPr>
          <w:ilvl w:val="1"/>
          <w:numId w:val="11"/>
        </w:numPr>
      </w:pPr>
      <w:r>
        <w:t>Descreva as principais dores que ele enfrenta ao realizar essas tarefas.</w:t>
      </w:r>
    </w:p>
    <w:p w14:paraId="56DE9037" w14:textId="77777777" w:rsidR="00E81BDD" w:rsidRDefault="00E81BDD" w:rsidP="009B576A">
      <w:pPr>
        <w:pStyle w:val="PargrafodaLista"/>
        <w:numPr>
          <w:ilvl w:val="1"/>
          <w:numId w:val="11"/>
        </w:numPr>
      </w:pPr>
      <w:r>
        <w:t>Identifique os ganhos que o cliente espera ou deseja obter.</w:t>
      </w:r>
    </w:p>
    <w:p w14:paraId="334F8139" w14:textId="77777777" w:rsidR="00E81BDD" w:rsidRPr="009B576A" w:rsidRDefault="00E81BDD" w:rsidP="009B576A">
      <w:pPr>
        <w:pStyle w:val="PargrafodaLista"/>
        <w:numPr>
          <w:ilvl w:val="0"/>
          <w:numId w:val="11"/>
        </w:numPr>
        <w:rPr>
          <w:b/>
          <w:bCs/>
        </w:rPr>
      </w:pPr>
      <w:r w:rsidRPr="009B576A">
        <w:rPr>
          <w:b/>
          <w:bCs/>
        </w:rPr>
        <w:t>Defina o mapa de valor:</w:t>
      </w:r>
    </w:p>
    <w:p w14:paraId="0C1D291F" w14:textId="77777777" w:rsidR="00E81BDD" w:rsidRDefault="00E81BDD" w:rsidP="009B576A">
      <w:pPr>
        <w:pStyle w:val="PargrafodaLista"/>
        <w:numPr>
          <w:ilvl w:val="1"/>
          <w:numId w:val="11"/>
        </w:numPr>
      </w:pPr>
      <w:r>
        <w:t>Liste seus produtos e serviços que ajudam o cliente a realizar suas tarefas.</w:t>
      </w:r>
    </w:p>
    <w:p w14:paraId="55BF53B1" w14:textId="77777777" w:rsidR="00E81BDD" w:rsidRDefault="00E81BDD" w:rsidP="009B576A">
      <w:pPr>
        <w:pStyle w:val="PargrafodaLista"/>
        <w:numPr>
          <w:ilvl w:val="1"/>
          <w:numId w:val="11"/>
        </w:numPr>
      </w:pPr>
      <w:r>
        <w:t>Mostre como seu produto ou serviço alivia as dores do cliente.</w:t>
      </w:r>
    </w:p>
    <w:p w14:paraId="27FA8771" w14:textId="77777777" w:rsidR="00E81BDD" w:rsidRDefault="00E81BDD" w:rsidP="009B576A">
      <w:pPr>
        <w:pStyle w:val="PargrafodaLista"/>
        <w:numPr>
          <w:ilvl w:val="1"/>
          <w:numId w:val="11"/>
        </w:numPr>
      </w:pPr>
      <w:r>
        <w:t>Destaque como seu produto gera ganhos e benefícios que atendem ou superam as expectativas do cliente.</w:t>
      </w:r>
    </w:p>
    <w:p w14:paraId="512AC13B" w14:textId="77777777" w:rsidR="00E81BDD" w:rsidRPr="009B576A" w:rsidRDefault="00E81BDD" w:rsidP="009B576A">
      <w:pPr>
        <w:pStyle w:val="PargrafodaLista"/>
        <w:numPr>
          <w:ilvl w:val="0"/>
          <w:numId w:val="11"/>
        </w:numPr>
        <w:rPr>
          <w:b/>
          <w:bCs/>
        </w:rPr>
      </w:pPr>
      <w:r w:rsidRPr="009B576A">
        <w:rPr>
          <w:b/>
          <w:bCs/>
        </w:rPr>
        <w:t>Ajuste o encaixe:</w:t>
      </w:r>
    </w:p>
    <w:p w14:paraId="7043E3B3" w14:textId="77777777" w:rsidR="00E81BDD" w:rsidRDefault="00E81BDD" w:rsidP="009B576A">
      <w:pPr>
        <w:pStyle w:val="PargrafodaLista"/>
        <w:numPr>
          <w:ilvl w:val="1"/>
          <w:numId w:val="11"/>
        </w:numPr>
      </w:pPr>
      <w:r>
        <w:lastRenderedPageBreak/>
        <w:t>Verifique se o que você oferece (mapa de valor) corresponde às necessidades, dores e ganhos do cliente (perfil do cliente). Ajuste seu produto ou serviço para garantir que a proposta de valor esteja alinhada com o que o cliente realmente valoriza.</w:t>
      </w:r>
    </w:p>
    <w:p w14:paraId="7783401C" w14:textId="77777777" w:rsidR="009B576A" w:rsidRDefault="009B576A" w:rsidP="00E81BDD"/>
    <w:p w14:paraId="013F7C92" w14:textId="77777777" w:rsidR="00E81BDD" w:rsidRDefault="009B576A" w:rsidP="00E81BDD">
      <w:r>
        <w:t xml:space="preserve">São </w:t>
      </w:r>
      <w:r w:rsidR="00E81BDD">
        <w:t>Benefícios do Canvas de Proposta de Valor:</w:t>
      </w:r>
    </w:p>
    <w:p w14:paraId="7B9A8D08" w14:textId="77777777" w:rsidR="00E81BDD" w:rsidRDefault="00E81BDD" w:rsidP="009B576A">
      <w:pPr>
        <w:pStyle w:val="PargrafodaLista"/>
        <w:numPr>
          <w:ilvl w:val="0"/>
          <w:numId w:val="15"/>
        </w:numPr>
      </w:pPr>
      <w:r w:rsidRPr="009B576A">
        <w:rPr>
          <w:b/>
          <w:bCs/>
        </w:rPr>
        <w:t>Foco no cliente:</w:t>
      </w:r>
      <w:r>
        <w:t xml:space="preserve"> Ajuda a entender profundamente o que o cliente realmente precisa e deseja.</w:t>
      </w:r>
    </w:p>
    <w:p w14:paraId="73215B40" w14:textId="77777777" w:rsidR="00E81BDD" w:rsidRDefault="00E81BDD" w:rsidP="009B576A">
      <w:pPr>
        <w:pStyle w:val="PargrafodaLista"/>
        <w:numPr>
          <w:ilvl w:val="0"/>
          <w:numId w:val="15"/>
        </w:numPr>
      </w:pPr>
      <w:r w:rsidRPr="009B576A">
        <w:rPr>
          <w:b/>
          <w:bCs/>
        </w:rPr>
        <w:t>Clareza:</w:t>
      </w:r>
      <w:r>
        <w:t xml:space="preserve"> Fornece uma visão clara de como o produto ou serviço cria valor e se destaca no mercado.</w:t>
      </w:r>
    </w:p>
    <w:p w14:paraId="61B6887B" w14:textId="77777777" w:rsidR="00E81BDD" w:rsidRDefault="00E81BDD" w:rsidP="009B576A">
      <w:pPr>
        <w:pStyle w:val="PargrafodaLista"/>
        <w:numPr>
          <w:ilvl w:val="0"/>
          <w:numId w:val="15"/>
        </w:numPr>
      </w:pPr>
      <w:r w:rsidRPr="009B576A">
        <w:rPr>
          <w:b/>
          <w:bCs/>
        </w:rPr>
        <w:t>Alinhamento estratégico:</w:t>
      </w:r>
      <w:r>
        <w:t xml:space="preserve"> Garante que a solução está diretamente conectada aos problemas reais do cliente, aumentando a chance de sucesso.</w:t>
      </w:r>
    </w:p>
    <w:p w14:paraId="329EB59E" w14:textId="77777777" w:rsidR="00E81BDD" w:rsidRDefault="00E81BDD" w:rsidP="009B576A">
      <w:pPr>
        <w:pStyle w:val="PargrafodaLista"/>
        <w:numPr>
          <w:ilvl w:val="0"/>
          <w:numId w:val="15"/>
        </w:numPr>
      </w:pPr>
      <w:r w:rsidRPr="009B576A">
        <w:rPr>
          <w:b/>
          <w:bCs/>
        </w:rPr>
        <w:t>Inovação contínua:</w:t>
      </w:r>
      <w:r>
        <w:t xml:space="preserve"> Permite ajustar e inovar na proposta de valor à medida que os mercados e as necessidades dos clientes mudam.</w:t>
      </w:r>
    </w:p>
    <w:p w14:paraId="0DAA4D90" w14:textId="77777777" w:rsidR="00E81BDD" w:rsidRDefault="00E81BDD" w:rsidP="00003491"/>
    <w:p w14:paraId="596E34A6" w14:textId="77777777" w:rsidR="00553237" w:rsidRDefault="00553237" w:rsidP="00003491">
      <w:r>
        <w:t xml:space="preserve">O Canvas de </w:t>
      </w:r>
      <w:r w:rsidR="006C314B">
        <w:t>P</w:t>
      </w:r>
      <w:r>
        <w:t xml:space="preserve">roposta de </w:t>
      </w:r>
      <w:r w:rsidR="006C314B">
        <w:t>V</w:t>
      </w:r>
      <w:r>
        <w:t>alor deve ser construído na versão gráfica e possui a seguinte aparência:</w:t>
      </w:r>
    </w:p>
    <w:p w14:paraId="73E6AC01" w14:textId="77777777" w:rsidR="000D11E7" w:rsidRDefault="000D11E7" w:rsidP="00003491"/>
    <w:p w14:paraId="73618B2F" w14:textId="77777777" w:rsidR="000D11E7" w:rsidRPr="000D11E7" w:rsidRDefault="000D11E7" w:rsidP="000D11E7">
      <w:pPr>
        <w:pStyle w:val="Legenda"/>
        <w:jc w:val="center"/>
        <w:rPr>
          <w:i w:val="0"/>
          <w:iCs w:val="0"/>
          <w:sz w:val="20"/>
          <w:szCs w:val="20"/>
        </w:rPr>
      </w:pPr>
      <w:r w:rsidRPr="000D11E7">
        <w:rPr>
          <w:i w:val="0"/>
          <w:iCs w:val="0"/>
          <w:sz w:val="20"/>
          <w:szCs w:val="20"/>
        </w:rPr>
        <w:t xml:space="preserve">Figura </w:t>
      </w:r>
      <w:r w:rsidRPr="000D11E7">
        <w:rPr>
          <w:i w:val="0"/>
          <w:iCs w:val="0"/>
          <w:sz w:val="20"/>
          <w:szCs w:val="20"/>
        </w:rPr>
        <w:fldChar w:fldCharType="begin"/>
      </w:r>
      <w:r w:rsidRPr="000D11E7">
        <w:rPr>
          <w:i w:val="0"/>
          <w:iCs w:val="0"/>
          <w:sz w:val="20"/>
          <w:szCs w:val="20"/>
        </w:rPr>
        <w:instrText xml:space="preserve"> SEQ Figura \* ARABIC </w:instrText>
      </w:r>
      <w:r w:rsidRPr="000D11E7">
        <w:rPr>
          <w:i w:val="0"/>
          <w:iCs w:val="0"/>
          <w:sz w:val="20"/>
          <w:szCs w:val="20"/>
        </w:rPr>
        <w:fldChar w:fldCharType="separate"/>
      </w:r>
      <w:r w:rsidR="00A347DC">
        <w:rPr>
          <w:i w:val="0"/>
          <w:iCs w:val="0"/>
          <w:noProof/>
          <w:sz w:val="20"/>
          <w:szCs w:val="20"/>
        </w:rPr>
        <w:t>1</w:t>
      </w:r>
      <w:r w:rsidRPr="000D11E7">
        <w:rPr>
          <w:i w:val="0"/>
          <w:iCs w:val="0"/>
          <w:sz w:val="20"/>
          <w:szCs w:val="20"/>
        </w:rPr>
        <w:fldChar w:fldCharType="end"/>
      </w:r>
      <w:r w:rsidRPr="000D11E7">
        <w:rPr>
          <w:i w:val="0"/>
          <w:iCs w:val="0"/>
          <w:sz w:val="20"/>
          <w:szCs w:val="20"/>
        </w:rPr>
        <w:t>: Canvas de Proposta de Valor</w:t>
      </w:r>
    </w:p>
    <w:p w14:paraId="00258EC7" w14:textId="77777777" w:rsidR="000D11E7" w:rsidRDefault="000D11E7" w:rsidP="000D11E7">
      <w:r w:rsidRPr="000D11E7">
        <w:rPr>
          <w:noProof/>
        </w:rPr>
        <w:drawing>
          <wp:inline distT="0" distB="0" distL="0" distR="0" wp14:anchorId="6B0BF308" wp14:editId="447758EA">
            <wp:extent cx="5502117" cy="2552921"/>
            <wp:effectExtent l="0" t="0" r="3810" b="0"/>
            <wp:docPr id="1756030298"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0298" name="Imagem 1" descr="Diagrama&#10;&#10;Descrição gerada automaticamente"/>
                    <pic:cNvPicPr/>
                  </pic:nvPicPr>
                  <pic:blipFill>
                    <a:blip r:embed="rId8"/>
                    <a:stretch>
                      <a:fillRect/>
                    </a:stretch>
                  </pic:blipFill>
                  <pic:spPr>
                    <a:xfrm>
                      <a:off x="0" y="0"/>
                      <a:ext cx="5502117" cy="2552921"/>
                    </a:xfrm>
                    <a:prstGeom prst="rect">
                      <a:avLst/>
                    </a:prstGeom>
                  </pic:spPr>
                </pic:pic>
              </a:graphicData>
            </a:graphic>
          </wp:inline>
        </w:drawing>
      </w:r>
    </w:p>
    <w:p w14:paraId="3BE30FC8" w14:textId="77777777" w:rsidR="000D11E7" w:rsidRPr="000D11E7" w:rsidRDefault="000D11E7" w:rsidP="000D11E7">
      <w:pPr>
        <w:jc w:val="center"/>
        <w:rPr>
          <w:sz w:val="20"/>
          <w:szCs w:val="20"/>
        </w:rPr>
      </w:pPr>
      <w:r>
        <w:rPr>
          <w:sz w:val="20"/>
          <w:szCs w:val="20"/>
        </w:rPr>
        <w:t xml:space="preserve">Fonte: </w:t>
      </w:r>
      <w:r w:rsidRPr="000D11E7">
        <w:rPr>
          <w:sz w:val="20"/>
          <w:szCs w:val="20"/>
        </w:rPr>
        <w:t>https://analistamodelosdenegocios.com.br/canvas-da-proposta-de-valor</w:t>
      </w:r>
    </w:p>
    <w:p w14:paraId="10E13AEF" w14:textId="77777777" w:rsidR="000D11E7" w:rsidRPr="000D11E7" w:rsidRDefault="000D11E7" w:rsidP="000D11E7"/>
    <w:p w14:paraId="2B9EAB6E" w14:textId="77777777" w:rsidR="00F615F4" w:rsidRDefault="00F615F4" w:rsidP="00CA7ED1">
      <w:pPr>
        <w:pStyle w:val="Ttulo3"/>
      </w:pPr>
      <w:r>
        <w:t>C</w:t>
      </w:r>
      <w:r w:rsidR="00EE0E3D">
        <w:t xml:space="preserve">anvas de </w:t>
      </w:r>
      <w:r>
        <w:t>M</w:t>
      </w:r>
      <w:r w:rsidR="00EE0E3D">
        <w:t xml:space="preserve">odelo de </w:t>
      </w:r>
      <w:r>
        <w:t>N</w:t>
      </w:r>
      <w:r w:rsidR="00EE0E3D">
        <w:t>egócio</w:t>
      </w:r>
      <w:r w:rsidR="00CA7ED1">
        <w:t xml:space="preserve"> (Business Model Canvas)</w:t>
      </w:r>
    </w:p>
    <w:p w14:paraId="0123752E" w14:textId="77777777" w:rsidR="00834F5D" w:rsidRDefault="00834F5D" w:rsidP="00834F5D">
      <w:pPr>
        <w:ind w:left="81" w:firstLine="0"/>
      </w:pPr>
      <w:r w:rsidRPr="00BD28D3">
        <w:t>O Business Model Canvas é uma excelente ferramenta para planejar e comunicar o modelo de negócios de forma clara, permitindo ajustes rápidos e eficazes em resposta às mudanças de mercado</w:t>
      </w:r>
      <w:r>
        <w:t>. Possui as seguintes características:</w:t>
      </w:r>
    </w:p>
    <w:p w14:paraId="48530D7F" w14:textId="77777777" w:rsidR="00834F5D" w:rsidRDefault="00834F5D" w:rsidP="00834F5D">
      <w:pPr>
        <w:pStyle w:val="PargrafodaLista"/>
        <w:numPr>
          <w:ilvl w:val="0"/>
          <w:numId w:val="13"/>
        </w:numPr>
      </w:pPr>
      <w:r w:rsidRPr="00BD28D3">
        <w:rPr>
          <w:b/>
          <w:bCs/>
        </w:rPr>
        <w:t xml:space="preserve">Simplicidade: </w:t>
      </w:r>
      <w:r>
        <w:t>Ele oferece uma visão clara e simples do modelo de negócios em uma única página.</w:t>
      </w:r>
    </w:p>
    <w:p w14:paraId="3539AC49" w14:textId="77777777" w:rsidR="00834F5D" w:rsidRDefault="00834F5D" w:rsidP="00834F5D">
      <w:pPr>
        <w:pStyle w:val="PargrafodaLista"/>
        <w:numPr>
          <w:ilvl w:val="0"/>
          <w:numId w:val="13"/>
        </w:numPr>
      </w:pPr>
      <w:r w:rsidRPr="00BD28D3">
        <w:rPr>
          <w:b/>
          <w:bCs/>
        </w:rPr>
        <w:t>Colaboração:</w:t>
      </w:r>
      <w:r>
        <w:t xml:space="preserve"> Como é uma ferramenta visual, é excelente para brainstorming e trabalho em equipe.</w:t>
      </w:r>
    </w:p>
    <w:p w14:paraId="00934816" w14:textId="77777777" w:rsidR="00834F5D" w:rsidRDefault="00834F5D" w:rsidP="00834F5D">
      <w:pPr>
        <w:pStyle w:val="PargrafodaLista"/>
        <w:numPr>
          <w:ilvl w:val="0"/>
          <w:numId w:val="13"/>
        </w:numPr>
      </w:pPr>
      <w:r w:rsidRPr="00BD28D3">
        <w:rPr>
          <w:b/>
          <w:bCs/>
        </w:rPr>
        <w:t>Flexibilidade:</w:t>
      </w:r>
      <w:r>
        <w:t xml:space="preserve"> Pode ser facilmente ajustado conforme o negócio cresce ou enfrenta novos desafios.</w:t>
      </w:r>
    </w:p>
    <w:p w14:paraId="2D41261F" w14:textId="77777777" w:rsidR="00834F5D" w:rsidRDefault="00834F5D" w:rsidP="00834F5D">
      <w:pPr>
        <w:pStyle w:val="PargrafodaLista"/>
        <w:numPr>
          <w:ilvl w:val="0"/>
          <w:numId w:val="13"/>
        </w:numPr>
      </w:pPr>
      <w:r w:rsidRPr="00BD28D3">
        <w:rPr>
          <w:b/>
          <w:bCs/>
        </w:rPr>
        <w:lastRenderedPageBreak/>
        <w:t>Visão Geral:</w:t>
      </w:r>
      <w:r>
        <w:t xml:space="preserve"> Fornece uma visão holística de como todos os aspectos do negócio estão interconectados, ajudando a tomar decisões mais informadas.</w:t>
      </w:r>
    </w:p>
    <w:p w14:paraId="37603A98" w14:textId="77777777" w:rsidR="00834F5D" w:rsidRDefault="00834F5D" w:rsidP="00834F5D">
      <w:pPr>
        <w:ind w:left="81" w:firstLine="0"/>
      </w:pPr>
    </w:p>
    <w:p w14:paraId="01B4BB91" w14:textId="77777777" w:rsidR="00834F5D" w:rsidRDefault="00834F5D" w:rsidP="00834F5D">
      <w:pPr>
        <w:ind w:left="81" w:firstLine="0"/>
      </w:pPr>
      <w:r>
        <w:t>A estrutura do Business Model Canvas é composta por nove blocos principais que, juntos, formam uma visão completa do negócio. A segui encontra-se os blocos e suas respectivas funções:</w:t>
      </w:r>
    </w:p>
    <w:p w14:paraId="0D8C597C" w14:textId="77777777" w:rsidR="00834F5D" w:rsidRDefault="00834F5D" w:rsidP="00834F5D">
      <w:pPr>
        <w:ind w:left="81" w:firstLine="0"/>
      </w:pPr>
    </w:p>
    <w:p w14:paraId="5C51992D" w14:textId="77777777" w:rsidR="00834F5D" w:rsidRDefault="00834F5D" w:rsidP="00834F5D">
      <w:pPr>
        <w:ind w:left="81" w:firstLine="0"/>
      </w:pPr>
      <w:r w:rsidRPr="006E378C">
        <w:rPr>
          <w:b/>
          <w:bCs/>
        </w:rPr>
        <w:t>1. Proposta de Valor</w:t>
      </w:r>
      <w:r>
        <w:rPr>
          <w:b/>
          <w:bCs/>
        </w:rPr>
        <w:t xml:space="preserve">: </w:t>
      </w:r>
      <w:r>
        <w:t>Esse bloco responde à pergunta: Qual problema do cliente você resolve ou que benefício oferece? É a razão pela qual os clientes escolhem a sua empresa em vez de outra. Pode envolver fatores como inovação, preço, qualidade ou conveniência.</w:t>
      </w:r>
    </w:p>
    <w:p w14:paraId="416E4DDB" w14:textId="77777777" w:rsidR="00834F5D" w:rsidRDefault="00834F5D" w:rsidP="00834F5D">
      <w:pPr>
        <w:ind w:left="81" w:firstLine="0"/>
      </w:pPr>
      <w:r w:rsidRPr="006E378C">
        <w:rPr>
          <w:b/>
          <w:bCs/>
        </w:rPr>
        <w:t>2. Segmentos de Clientes:</w:t>
      </w:r>
      <w:r>
        <w:t xml:space="preserve"> Aqui você define para quem sua empresa está criando valor. Quem são seus clientes-alvo? Pode incluir grupos específicos com necessidades e características em comum, como indivíduos, empresas ou nichos de mercado.</w:t>
      </w:r>
    </w:p>
    <w:p w14:paraId="3FADA3B9" w14:textId="77777777" w:rsidR="00834F5D" w:rsidRDefault="00834F5D" w:rsidP="00834F5D">
      <w:pPr>
        <w:ind w:left="81" w:firstLine="0"/>
      </w:pPr>
      <w:r w:rsidRPr="006E378C">
        <w:rPr>
          <w:b/>
          <w:bCs/>
        </w:rPr>
        <w:t>3. Canais:</w:t>
      </w:r>
      <w:r>
        <w:t xml:space="preserve"> Este bloco descreve como você alcança seus clientes. Como você entrega sua proposta de valor? Os canais podem ser físicos (lojas, distribuição direta) ou digitais (sites, aplicativos, redes sociais).</w:t>
      </w:r>
    </w:p>
    <w:p w14:paraId="036ECFE5" w14:textId="77777777" w:rsidR="00834F5D" w:rsidRDefault="00834F5D" w:rsidP="00834F5D">
      <w:pPr>
        <w:ind w:left="81" w:firstLine="0"/>
      </w:pPr>
      <w:r w:rsidRPr="006E378C">
        <w:rPr>
          <w:b/>
          <w:bCs/>
        </w:rPr>
        <w:t>4. Relacionamento com Clientes:</w:t>
      </w:r>
      <w:r>
        <w:t xml:space="preserve"> Descreve como a empresa interage com seus clientes, seja por meio de atendimento personalizado, autoatendimento, comunidades ou outros. Este bloco aborda como você constrói e mantém o relacionamento com seus segmentos de clientes.</w:t>
      </w:r>
    </w:p>
    <w:p w14:paraId="4D2A35F1" w14:textId="77777777" w:rsidR="00834F5D" w:rsidRDefault="00834F5D" w:rsidP="00834F5D">
      <w:pPr>
        <w:ind w:left="81" w:firstLine="0"/>
      </w:pPr>
      <w:r w:rsidRPr="006E378C">
        <w:rPr>
          <w:b/>
          <w:bCs/>
        </w:rPr>
        <w:t>5. Fontes de Receita:</w:t>
      </w:r>
      <w:r>
        <w:t xml:space="preserve"> Aqui você responde: Como a empresa ganha dinheiro? Este bloco identifica as diferentes formas de receita, como venda de produtos, assinaturas, licenciamento, publicidade, entre outros.</w:t>
      </w:r>
    </w:p>
    <w:p w14:paraId="67644FC4" w14:textId="77777777" w:rsidR="00834F5D" w:rsidRDefault="00834F5D" w:rsidP="00834F5D">
      <w:pPr>
        <w:ind w:left="81" w:firstLine="0"/>
      </w:pPr>
      <w:r w:rsidRPr="004F0BF5">
        <w:rPr>
          <w:b/>
          <w:bCs/>
        </w:rPr>
        <w:t>6. Recursos Principais:</w:t>
      </w:r>
      <w:r>
        <w:t xml:space="preserve"> Este bloco descreve os ativos mais importantes necessários para que o negócio funcione. Inclui recursos físicos, intelectuais, humanos e financeiros essenciais para entregar a proposta de valor.</w:t>
      </w:r>
    </w:p>
    <w:p w14:paraId="0E54FDA7" w14:textId="77777777" w:rsidR="00834F5D" w:rsidRDefault="00834F5D" w:rsidP="00834F5D">
      <w:pPr>
        <w:ind w:left="81" w:firstLine="0"/>
      </w:pPr>
      <w:r w:rsidRPr="004F0BF5">
        <w:rPr>
          <w:b/>
          <w:bCs/>
        </w:rPr>
        <w:t>7. Atividades Principais:</w:t>
      </w:r>
      <w:r>
        <w:t xml:space="preserve"> Quais são as principais atividades que sua empresa precisa executar para entregar a proposta de valor? Pode incluir produção, marketing, desenvolvimento de software, logística, entre outras.</w:t>
      </w:r>
    </w:p>
    <w:p w14:paraId="6D93B546" w14:textId="77777777" w:rsidR="00834F5D" w:rsidRDefault="00834F5D" w:rsidP="00834F5D">
      <w:pPr>
        <w:ind w:left="81" w:firstLine="0"/>
      </w:pPr>
      <w:r w:rsidRPr="004F0BF5">
        <w:rPr>
          <w:b/>
          <w:bCs/>
        </w:rPr>
        <w:t>8. Parcerias Principais:</w:t>
      </w:r>
      <w:r>
        <w:t xml:space="preserve"> Identifica os parceiros ou fornecedores necessários para o sucesso do seu modelo de negócios. Parcerias estratégicas, redes de distribuição, fornecedores de matéria-prima ou até colaborações podem ser exemplos de parcerias importantes.</w:t>
      </w:r>
    </w:p>
    <w:p w14:paraId="569E34D1" w14:textId="77777777" w:rsidR="00834F5D" w:rsidRDefault="00834F5D" w:rsidP="00834F5D">
      <w:pPr>
        <w:ind w:left="81" w:firstLine="0"/>
      </w:pPr>
      <w:r w:rsidRPr="004F0BF5">
        <w:rPr>
          <w:b/>
          <w:bCs/>
        </w:rPr>
        <w:t>9. Estrutura de Custos:</w:t>
      </w:r>
      <w:r>
        <w:t xml:space="preserve"> Esse bloco descreve os custos mais importantes envolvidos no funcionamento do negócio, como custos fixos, variáveis, investimentos, mão de obra, insumos e assim por diante. Ele ajuda a entender a estrutura de despesas da empresa.</w:t>
      </w:r>
    </w:p>
    <w:p w14:paraId="0E5D0F78" w14:textId="77777777" w:rsidR="000D11E7" w:rsidRDefault="000D11E7" w:rsidP="00834F5D">
      <w:pPr>
        <w:ind w:left="81" w:firstLine="0"/>
      </w:pPr>
    </w:p>
    <w:p w14:paraId="23272465" w14:textId="77777777" w:rsidR="000D11E7" w:rsidRDefault="000D11E7" w:rsidP="000D11E7">
      <w:r>
        <w:t xml:space="preserve">O Canvas de </w:t>
      </w:r>
      <w:r w:rsidR="006C314B">
        <w:t>M</w:t>
      </w:r>
      <w:r>
        <w:t xml:space="preserve">odelo de </w:t>
      </w:r>
      <w:r w:rsidR="006C314B">
        <w:t>N</w:t>
      </w:r>
      <w:r>
        <w:t>egócios deve ser construído na versão gráfica e possui a seguinte aparência:</w:t>
      </w:r>
    </w:p>
    <w:p w14:paraId="04F7DFA9" w14:textId="77777777" w:rsidR="00370E19" w:rsidRDefault="00370E19" w:rsidP="000D11E7"/>
    <w:p w14:paraId="6306F9FB" w14:textId="77777777" w:rsidR="00370E19" w:rsidRDefault="00370E19" w:rsidP="000D11E7"/>
    <w:p w14:paraId="2BFD2E78" w14:textId="77777777" w:rsidR="00370E19" w:rsidRDefault="00370E19" w:rsidP="000D11E7"/>
    <w:p w14:paraId="2FABFA34" w14:textId="77777777" w:rsidR="000D11E7" w:rsidRPr="000D11E7" w:rsidRDefault="000D11E7" w:rsidP="000D11E7">
      <w:pPr>
        <w:pStyle w:val="Legenda"/>
        <w:jc w:val="center"/>
        <w:rPr>
          <w:i w:val="0"/>
          <w:iCs w:val="0"/>
          <w:sz w:val="20"/>
          <w:szCs w:val="20"/>
        </w:rPr>
      </w:pPr>
      <w:r w:rsidRPr="000D11E7">
        <w:rPr>
          <w:i w:val="0"/>
          <w:iCs w:val="0"/>
          <w:sz w:val="20"/>
          <w:szCs w:val="20"/>
        </w:rPr>
        <w:t xml:space="preserve">Figura </w:t>
      </w:r>
      <w:r w:rsidRPr="000D11E7">
        <w:rPr>
          <w:i w:val="0"/>
          <w:iCs w:val="0"/>
          <w:sz w:val="20"/>
          <w:szCs w:val="20"/>
        </w:rPr>
        <w:fldChar w:fldCharType="begin"/>
      </w:r>
      <w:r w:rsidRPr="000D11E7">
        <w:rPr>
          <w:i w:val="0"/>
          <w:iCs w:val="0"/>
          <w:sz w:val="20"/>
          <w:szCs w:val="20"/>
        </w:rPr>
        <w:instrText xml:space="preserve"> SEQ Figura \* ARABIC </w:instrText>
      </w:r>
      <w:r w:rsidRPr="000D11E7">
        <w:rPr>
          <w:i w:val="0"/>
          <w:iCs w:val="0"/>
          <w:sz w:val="20"/>
          <w:szCs w:val="20"/>
        </w:rPr>
        <w:fldChar w:fldCharType="separate"/>
      </w:r>
      <w:r w:rsidR="00A347DC">
        <w:rPr>
          <w:i w:val="0"/>
          <w:iCs w:val="0"/>
          <w:noProof/>
          <w:sz w:val="20"/>
          <w:szCs w:val="20"/>
        </w:rPr>
        <w:t>2</w:t>
      </w:r>
      <w:r w:rsidRPr="000D11E7">
        <w:rPr>
          <w:i w:val="0"/>
          <w:iCs w:val="0"/>
          <w:sz w:val="20"/>
          <w:szCs w:val="20"/>
        </w:rPr>
        <w:fldChar w:fldCharType="end"/>
      </w:r>
      <w:r w:rsidRPr="000D11E7">
        <w:rPr>
          <w:i w:val="0"/>
          <w:iCs w:val="0"/>
          <w:sz w:val="20"/>
          <w:szCs w:val="20"/>
        </w:rPr>
        <w:t>: Canvas de Modelo de Negócios</w:t>
      </w:r>
    </w:p>
    <w:p w14:paraId="73AA699D" w14:textId="77777777" w:rsidR="000D11E7" w:rsidRDefault="000D11E7" w:rsidP="000D11E7">
      <w:pPr>
        <w:ind w:left="81" w:firstLine="0"/>
        <w:jc w:val="center"/>
      </w:pPr>
      <w:r w:rsidRPr="000D11E7">
        <w:rPr>
          <w:noProof/>
        </w:rPr>
        <w:lastRenderedPageBreak/>
        <w:drawing>
          <wp:inline distT="0" distB="0" distL="0" distR="0" wp14:anchorId="319AEF23" wp14:editId="1FD4DB4C">
            <wp:extent cx="5524979" cy="2712955"/>
            <wp:effectExtent l="0" t="0" r="0" b="0"/>
            <wp:docPr id="785816597" name="Imagem 1"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16597" name="Imagem 1" descr="Interface gráfica do usuário&#10;&#10;Descrição gerada automaticamente"/>
                    <pic:cNvPicPr/>
                  </pic:nvPicPr>
                  <pic:blipFill>
                    <a:blip r:embed="rId9"/>
                    <a:stretch>
                      <a:fillRect/>
                    </a:stretch>
                  </pic:blipFill>
                  <pic:spPr>
                    <a:xfrm>
                      <a:off x="0" y="0"/>
                      <a:ext cx="5524979" cy="2712955"/>
                    </a:xfrm>
                    <a:prstGeom prst="rect">
                      <a:avLst/>
                    </a:prstGeom>
                  </pic:spPr>
                </pic:pic>
              </a:graphicData>
            </a:graphic>
          </wp:inline>
        </w:drawing>
      </w:r>
    </w:p>
    <w:p w14:paraId="6BA2AC3C" w14:textId="77777777" w:rsidR="000D11E7" w:rsidRPr="000D11E7" w:rsidRDefault="000D11E7" w:rsidP="000D11E7">
      <w:pPr>
        <w:ind w:left="81" w:firstLine="0"/>
        <w:jc w:val="center"/>
        <w:rPr>
          <w:sz w:val="20"/>
          <w:szCs w:val="20"/>
        </w:rPr>
      </w:pPr>
      <w:r>
        <w:rPr>
          <w:sz w:val="20"/>
          <w:szCs w:val="20"/>
        </w:rPr>
        <w:t xml:space="preserve">Fonte: </w:t>
      </w:r>
      <w:r w:rsidRPr="000D11E7">
        <w:rPr>
          <w:sz w:val="20"/>
          <w:szCs w:val="20"/>
        </w:rPr>
        <w:t>https://analistamodelosdenegocios.com.br/canvas-da-proposta-de-valor</w:t>
      </w:r>
    </w:p>
    <w:p w14:paraId="5AB671E8" w14:textId="77777777" w:rsidR="00F615F4" w:rsidRDefault="00F615F4" w:rsidP="00003491"/>
    <w:p w14:paraId="243CB1B7" w14:textId="77777777" w:rsidR="00F615F4" w:rsidRDefault="00F615F4" w:rsidP="00DC60C7">
      <w:pPr>
        <w:pStyle w:val="Ttulo3"/>
      </w:pPr>
      <w:r>
        <w:t>C</w:t>
      </w:r>
      <w:r w:rsidR="00EE0E3D">
        <w:t>anvas MVP</w:t>
      </w:r>
    </w:p>
    <w:p w14:paraId="477A8A8E" w14:textId="77777777" w:rsidR="00B912EE" w:rsidRDefault="00B912EE" w:rsidP="00B912EE">
      <w:r>
        <w:t>O Canvas MVP (Minimum Viable Product Canvas) é uma ferramenta usada para planejar e estruturar um Produto Mínimo Viável (MVP), que é a versão mais simples de um produto ou serviço que ainda entrega valor para o cliente. O objetivo do MVP é testar uma ideia com o mínimo de esforço e recursos, obtendo feedback dos usuários rapidamente, para validar hipóteses antes de investir em um desenvolvimento mais completo.</w:t>
      </w:r>
    </w:p>
    <w:p w14:paraId="43223198" w14:textId="77777777" w:rsidR="00B912EE" w:rsidRDefault="00B912EE" w:rsidP="00B912EE">
      <w:r>
        <w:t>O Canvas MVP ajuda a organizar as principais ideias e validar suposições sobre o produto. Ele é semelhante a outras ferramentas visuais, como o Business Model Canvas, mas é focado especificamente no MVP e no processo de validação de uma solução.</w:t>
      </w:r>
    </w:p>
    <w:p w14:paraId="11D55D0D" w14:textId="77777777" w:rsidR="00B912EE" w:rsidRDefault="00B912EE" w:rsidP="00B912EE"/>
    <w:p w14:paraId="415F847A" w14:textId="77777777" w:rsidR="00B912EE" w:rsidRDefault="00B912EE" w:rsidP="00B912EE">
      <w:r>
        <w:t xml:space="preserve">Geralmente, o Canvas MVP é dividido em blocos que cobrem os elementos mais importantes para o desenvolvimento e validação do produto. </w:t>
      </w:r>
    </w:p>
    <w:p w14:paraId="086A2479" w14:textId="77777777" w:rsidR="00B912EE" w:rsidRDefault="00B912EE" w:rsidP="00B912EE">
      <w:r>
        <w:t>Estrutura do Canvas MVP:</w:t>
      </w:r>
    </w:p>
    <w:p w14:paraId="6B05FBDD" w14:textId="77777777" w:rsidR="00B912EE" w:rsidRDefault="00B912EE" w:rsidP="00B912EE">
      <w:pPr>
        <w:pStyle w:val="PargrafodaLista"/>
        <w:numPr>
          <w:ilvl w:val="0"/>
          <w:numId w:val="16"/>
        </w:numPr>
      </w:pPr>
      <w:r>
        <w:rPr>
          <w:b/>
          <w:bCs/>
        </w:rPr>
        <w:t xml:space="preserve">1. </w:t>
      </w:r>
      <w:r w:rsidRPr="00B912EE">
        <w:rPr>
          <w:b/>
          <w:bCs/>
        </w:rPr>
        <w:t>Problema:</w:t>
      </w:r>
      <w:r>
        <w:t xml:space="preserve"> Descreva o problema específico que o seu MVP pretende resolver. Este é o ponto de partida para entender o que você quer validar com o MVP. O problema precisa ser relevante o suficiente para que seus potenciais clientes se interessem pela solução.</w:t>
      </w:r>
    </w:p>
    <w:p w14:paraId="5F9C392E" w14:textId="77777777" w:rsidR="00B912EE" w:rsidRDefault="00B912EE" w:rsidP="00B912EE">
      <w:pPr>
        <w:pStyle w:val="PargrafodaLista"/>
        <w:numPr>
          <w:ilvl w:val="0"/>
          <w:numId w:val="16"/>
        </w:numPr>
      </w:pPr>
      <w:r w:rsidRPr="00B912EE">
        <w:rPr>
          <w:b/>
          <w:bCs/>
        </w:rPr>
        <w:t>2. Clientes:</w:t>
      </w:r>
      <w:r>
        <w:t xml:space="preserve"> Identifique o público-alvo que enfrentará esse problema. Quem são seus clientes potenciais? Definir o segmento de clientes ajuda a direcionar o desenvolvimento do MVP para resolver problemas reais de uma audiência específica.</w:t>
      </w:r>
    </w:p>
    <w:p w14:paraId="074A8922" w14:textId="77777777" w:rsidR="00B912EE" w:rsidRDefault="00B912EE" w:rsidP="00B912EE">
      <w:pPr>
        <w:pStyle w:val="PargrafodaLista"/>
        <w:numPr>
          <w:ilvl w:val="0"/>
          <w:numId w:val="16"/>
        </w:numPr>
      </w:pPr>
      <w:r w:rsidRPr="00B912EE">
        <w:rPr>
          <w:b/>
          <w:bCs/>
        </w:rPr>
        <w:t>3. Proposta de Valor:</w:t>
      </w:r>
      <w:r>
        <w:t xml:space="preserve"> Explique o valor que seu MVP oferece para resolver o problema dos clientes. O foco é mostrar como seu produto é útil e por que as pessoas se interessariam por ele. A proposta de valor é essencial para capturar o interesse dos primeiros usuários.</w:t>
      </w:r>
    </w:p>
    <w:p w14:paraId="517B94A6" w14:textId="77777777" w:rsidR="00B912EE" w:rsidRDefault="00B912EE" w:rsidP="00B912EE">
      <w:pPr>
        <w:pStyle w:val="PargrafodaLista"/>
        <w:numPr>
          <w:ilvl w:val="0"/>
          <w:numId w:val="16"/>
        </w:numPr>
      </w:pPr>
      <w:r w:rsidRPr="00B912EE">
        <w:rPr>
          <w:b/>
          <w:bCs/>
        </w:rPr>
        <w:t>4. Solução:</w:t>
      </w:r>
      <w:r>
        <w:t xml:space="preserve"> Descreva brevemente como o MVP resolverá o problema dos clientes. Aqui, você apresenta uma versão simples do produto, que tenha as funcionalidades mínimas necessárias para testar as principais hipóteses. A ideia é que seja funcional, mas ainda em um estado simplificado.</w:t>
      </w:r>
    </w:p>
    <w:p w14:paraId="0D028018" w14:textId="77777777" w:rsidR="00B912EE" w:rsidRDefault="00B912EE" w:rsidP="00B912EE">
      <w:pPr>
        <w:pStyle w:val="PargrafodaLista"/>
        <w:numPr>
          <w:ilvl w:val="0"/>
          <w:numId w:val="16"/>
        </w:numPr>
      </w:pPr>
      <w:r w:rsidRPr="00B912EE">
        <w:rPr>
          <w:b/>
          <w:bCs/>
        </w:rPr>
        <w:t>5. Métricas de Sucesso:</w:t>
      </w:r>
      <w:r>
        <w:t xml:space="preserve"> Defina as métricas que você usará para medir o sucesso do MVP. Essas métricas podem ser o número de usuários, taxa de conversão, engajamento, </w:t>
      </w:r>
      <w:r>
        <w:lastRenderedPageBreak/>
        <w:t>feedback positivo, entre outras. As métricas servem para avaliar se o MVP está validando sua ideia de forma eficaz.</w:t>
      </w:r>
    </w:p>
    <w:p w14:paraId="33F8DFC0" w14:textId="77777777" w:rsidR="00B912EE" w:rsidRDefault="00B912EE" w:rsidP="00B912EE">
      <w:pPr>
        <w:pStyle w:val="PargrafodaLista"/>
        <w:numPr>
          <w:ilvl w:val="0"/>
          <w:numId w:val="16"/>
        </w:numPr>
      </w:pPr>
      <w:r w:rsidRPr="00B912EE">
        <w:rPr>
          <w:b/>
          <w:bCs/>
        </w:rPr>
        <w:t>6. Canal de Distribuição:</w:t>
      </w:r>
      <w:r>
        <w:t xml:space="preserve"> Descreva como você vai entregar o MVP aos seus clientes. Quais canais você usará para alcançar seu público-alvo? Pode ser uma página de captura, redes sociais, uma campanha de marketing, entre outros meios.</w:t>
      </w:r>
    </w:p>
    <w:p w14:paraId="6DACAA14" w14:textId="77777777" w:rsidR="00B912EE" w:rsidRDefault="00B912EE" w:rsidP="00B912EE">
      <w:pPr>
        <w:pStyle w:val="PargrafodaLista"/>
        <w:numPr>
          <w:ilvl w:val="0"/>
          <w:numId w:val="16"/>
        </w:numPr>
      </w:pPr>
      <w:r w:rsidRPr="00B912EE">
        <w:rPr>
          <w:b/>
          <w:bCs/>
        </w:rPr>
        <w:t>7. Vantagem Competitiva:</w:t>
      </w:r>
      <w:r>
        <w:t xml:space="preserve"> Identifique o que torna seu MVP diferente ou melhor que as outras soluções disponíveis. O que faz seu produto se destacar no mercado, mesmo em sua versão mais simples? Pode ser um diferencial único, como preço, acessibilidade ou facilidade de uso.</w:t>
      </w:r>
    </w:p>
    <w:p w14:paraId="1405BF99" w14:textId="77777777" w:rsidR="00B912EE" w:rsidRDefault="00B912EE" w:rsidP="00B912EE">
      <w:pPr>
        <w:pStyle w:val="PargrafodaLista"/>
        <w:numPr>
          <w:ilvl w:val="0"/>
          <w:numId w:val="16"/>
        </w:numPr>
      </w:pPr>
      <w:r w:rsidRPr="00B912EE">
        <w:rPr>
          <w:b/>
          <w:bCs/>
        </w:rPr>
        <w:t>8. Custos:</w:t>
      </w:r>
      <w:r>
        <w:t xml:space="preserve"> Liste os principais custos envolvidos no desenvolvimento e lançamento do MVP. O objetivo é manter o investimento baixo enquanto você valida o produto, então foque nos custos mínimos necessários para colocar o MVP no mercado.</w:t>
      </w:r>
    </w:p>
    <w:p w14:paraId="3B940DA6" w14:textId="77777777" w:rsidR="00B912EE" w:rsidRDefault="00B912EE" w:rsidP="00B912EE">
      <w:pPr>
        <w:pStyle w:val="PargrafodaLista"/>
        <w:numPr>
          <w:ilvl w:val="0"/>
          <w:numId w:val="16"/>
        </w:numPr>
      </w:pPr>
      <w:r w:rsidRPr="00B912EE">
        <w:rPr>
          <w:b/>
          <w:bCs/>
        </w:rPr>
        <w:t>9. Fontes de Receita:</w:t>
      </w:r>
      <w:r>
        <w:t xml:space="preserve"> Descreva como o MVP vai gerar receita (se aplicável). Pode ser venda direta, assinaturas, anúncios ou qualquer outro modelo que faça sentido para o seu produto. Nem todos os MVPs começam com uma estratégia de monetização, mas é importante pensar nisso desde o início.</w:t>
      </w:r>
    </w:p>
    <w:p w14:paraId="39DC7491" w14:textId="77777777" w:rsidR="00B912EE" w:rsidRDefault="00B912EE" w:rsidP="00B912EE"/>
    <w:p w14:paraId="5970C1A8" w14:textId="77777777" w:rsidR="00B912EE" w:rsidRDefault="00B912EE" w:rsidP="00B912EE">
      <w:r>
        <w:t>O Canvas MVP é usado para organizar todas essas informações em uma única página, o que facilita a visualização e o ajuste rápido das hipóteses do produto. O processo geralmente segue as etapas:</w:t>
      </w:r>
    </w:p>
    <w:p w14:paraId="55C221D9" w14:textId="77777777" w:rsidR="00B912EE" w:rsidRDefault="00B912EE" w:rsidP="00B912EE">
      <w:pPr>
        <w:pStyle w:val="PargrafodaLista"/>
        <w:numPr>
          <w:ilvl w:val="0"/>
          <w:numId w:val="18"/>
        </w:numPr>
      </w:pPr>
      <w:r w:rsidRPr="00B912EE">
        <w:rPr>
          <w:b/>
          <w:bCs/>
        </w:rPr>
        <w:t>Identifique o problema e o público-alvo:</w:t>
      </w:r>
      <w:r>
        <w:t xml:space="preserve"> Defina claramente o problema que você deseja resolver e para quem.</w:t>
      </w:r>
    </w:p>
    <w:p w14:paraId="1399572E" w14:textId="77777777" w:rsidR="00B912EE" w:rsidRDefault="00B912EE" w:rsidP="00B912EE">
      <w:pPr>
        <w:pStyle w:val="PargrafodaLista"/>
        <w:numPr>
          <w:ilvl w:val="0"/>
          <w:numId w:val="18"/>
        </w:numPr>
      </w:pPr>
      <w:r w:rsidRPr="00B912EE">
        <w:rPr>
          <w:b/>
          <w:bCs/>
        </w:rPr>
        <w:t>Descreva a solução mínima:</w:t>
      </w:r>
      <w:r>
        <w:t xml:space="preserve"> Projete uma versão simplificada da solução que pode resolver o problema de forma eficiente, mas sem recursos adicionais ou complexidade desnecessária.</w:t>
      </w:r>
    </w:p>
    <w:p w14:paraId="7CB22EEA" w14:textId="77777777" w:rsidR="00B912EE" w:rsidRDefault="00B912EE" w:rsidP="00B912EE">
      <w:pPr>
        <w:pStyle w:val="PargrafodaLista"/>
        <w:numPr>
          <w:ilvl w:val="0"/>
          <w:numId w:val="18"/>
        </w:numPr>
      </w:pPr>
      <w:r w:rsidRPr="00B912EE">
        <w:rPr>
          <w:b/>
          <w:bCs/>
        </w:rPr>
        <w:t>Lance rapidamente:</w:t>
      </w:r>
      <w:r>
        <w:t xml:space="preserve"> Coloque o MVP no mercado o mais rápido possível, usando canais simples e diretos para alcançar seus clientes.</w:t>
      </w:r>
    </w:p>
    <w:p w14:paraId="5ABEB17B" w14:textId="77777777" w:rsidR="00B912EE" w:rsidRDefault="00B912EE" w:rsidP="00B912EE">
      <w:pPr>
        <w:pStyle w:val="PargrafodaLista"/>
        <w:numPr>
          <w:ilvl w:val="0"/>
          <w:numId w:val="18"/>
        </w:numPr>
      </w:pPr>
      <w:r w:rsidRPr="00B912EE">
        <w:rPr>
          <w:b/>
          <w:bCs/>
        </w:rPr>
        <w:t>Colete feedback:</w:t>
      </w:r>
      <w:r>
        <w:t xml:space="preserve"> Use as métricas definidas para medir o sucesso e coletar feedback dos usuários.</w:t>
      </w:r>
    </w:p>
    <w:p w14:paraId="60AB99DE" w14:textId="77777777" w:rsidR="00B912EE" w:rsidRDefault="00B912EE" w:rsidP="00B912EE">
      <w:pPr>
        <w:pStyle w:val="PargrafodaLista"/>
        <w:numPr>
          <w:ilvl w:val="0"/>
          <w:numId w:val="18"/>
        </w:numPr>
      </w:pPr>
      <w:r w:rsidRPr="00B912EE">
        <w:rPr>
          <w:b/>
          <w:bCs/>
        </w:rPr>
        <w:t>Ajuste e melhore:</w:t>
      </w:r>
      <w:r>
        <w:t xml:space="preserve"> Com base no feedback e nas métricas, faça ajustes no produto, testando novas versões até encontrar um ajuste de mercado.</w:t>
      </w:r>
    </w:p>
    <w:p w14:paraId="323ABFDA" w14:textId="77777777" w:rsidR="00B912EE" w:rsidRDefault="00B912EE" w:rsidP="00B912EE"/>
    <w:p w14:paraId="12DEDEBF" w14:textId="77777777" w:rsidR="00B912EE" w:rsidRDefault="00B912EE" w:rsidP="00B912EE">
      <w:r>
        <w:t>O Canvas MVP possui os seguintes benefícios:</w:t>
      </w:r>
    </w:p>
    <w:p w14:paraId="0B1402FB" w14:textId="77777777" w:rsidR="00B912EE" w:rsidRDefault="00B912EE" w:rsidP="00B912EE">
      <w:r w:rsidRPr="00B912EE">
        <w:rPr>
          <w:b/>
          <w:bCs/>
        </w:rPr>
        <w:t>Foco no essencial:</w:t>
      </w:r>
      <w:r>
        <w:t xml:space="preserve"> Ajuda a manter o foco nas funcionalidades mínimas necessárias para validar a ideia.</w:t>
      </w:r>
    </w:p>
    <w:p w14:paraId="19C31680" w14:textId="77777777" w:rsidR="00B912EE" w:rsidRDefault="00B912EE" w:rsidP="00B912EE">
      <w:r w:rsidRPr="00B912EE">
        <w:rPr>
          <w:b/>
          <w:bCs/>
        </w:rPr>
        <w:t>Rápida validação:</w:t>
      </w:r>
      <w:r>
        <w:t xml:space="preserve"> Permite testar hipóteses rapidamente, economizando tempo e recursos.</w:t>
      </w:r>
    </w:p>
    <w:p w14:paraId="6C42F2A1" w14:textId="77777777" w:rsidR="00B912EE" w:rsidRDefault="00B912EE" w:rsidP="00B912EE">
      <w:r w:rsidRPr="00B912EE">
        <w:rPr>
          <w:b/>
          <w:bCs/>
        </w:rPr>
        <w:t>Visão clara e organizada:</w:t>
      </w:r>
      <w:r>
        <w:t xml:space="preserve"> Facilita a compreensão de todos os aspectos importantes do MVP em um único lugar.</w:t>
      </w:r>
    </w:p>
    <w:p w14:paraId="5F630B4A" w14:textId="77777777" w:rsidR="00B912EE" w:rsidRDefault="00B912EE" w:rsidP="00B912EE">
      <w:r w:rsidRPr="00B912EE">
        <w:rPr>
          <w:b/>
          <w:bCs/>
        </w:rPr>
        <w:t>Redução de riscos:</w:t>
      </w:r>
      <w:r>
        <w:t xml:space="preserve"> Minimiza o risco de investir em um produto que pode não ter aceitação no mercado.</w:t>
      </w:r>
    </w:p>
    <w:p w14:paraId="75B4F903" w14:textId="77777777" w:rsidR="00BB0AA2" w:rsidRDefault="00BB0AA2" w:rsidP="00EE0E3D">
      <w:pPr>
        <w:ind w:left="81" w:firstLine="0"/>
      </w:pPr>
    </w:p>
    <w:p w14:paraId="3AC1CDD8" w14:textId="77777777" w:rsidR="006C314B" w:rsidRDefault="006C314B" w:rsidP="00EE0E3D">
      <w:pPr>
        <w:ind w:left="81" w:firstLine="0"/>
      </w:pPr>
      <w:r>
        <w:t>O Canvas MVP deve ser construído na versão gráfica e possui a seguinte aparência:</w:t>
      </w:r>
    </w:p>
    <w:p w14:paraId="3802A4B8" w14:textId="77777777" w:rsidR="006C314B" w:rsidRDefault="006C314B" w:rsidP="006C314B">
      <w:pPr>
        <w:pStyle w:val="Legenda"/>
        <w:jc w:val="center"/>
        <w:rPr>
          <w:i w:val="0"/>
          <w:iCs w:val="0"/>
          <w:sz w:val="20"/>
          <w:szCs w:val="20"/>
        </w:rPr>
      </w:pPr>
      <w:r w:rsidRPr="006C314B">
        <w:rPr>
          <w:i w:val="0"/>
          <w:iCs w:val="0"/>
          <w:sz w:val="20"/>
          <w:szCs w:val="20"/>
        </w:rPr>
        <w:t xml:space="preserve">Figura </w:t>
      </w:r>
      <w:r w:rsidRPr="006C314B">
        <w:rPr>
          <w:i w:val="0"/>
          <w:iCs w:val="0"/>
          <w:sz w:val="20"/>
          <w:szCs w:val="20"/>
        </w:rPr>
        <w:fldChar w:fldCharType="begin"/>
      </w:r>
      <w:r w:rsidRPr="006C314B">
        <w:rPr>
          <w:i w:val="0"/>
          <w:iCs w:val="0"/>
          <w:sz w:val="20"/>
          <w:szCs w:val="20"/>
        </w:rPr>
        <w:instrText xml:space="preserve"> SEQ Figura \* ARABIC </w:instrText>
      </w:r>
      <w:r w:rsidRPr="006C314B">
        <w:rPr>
          <w:i w:val="0"/>
          <w:iCs w:val="0"/>
          <w:sz w:val="20"/>
          <w:szCs w:val="20"/>
        </w:rPr>
        <w:fldChar w:fldCharType="separate"/>
      </w:r>
      <w:r w:rsidR="00A347DC">
        <w:rPr>
          <w:i w:val="0"/>
          <w:iCs w:val="0"/>
          <w:noProof/>
          <w:sz w:val="20"/>
          <w:szCs w:val="20"/>
        </w:rPr>
        <w:t>3</w:t>
      </w:r>
      <w:r w:rsidRPr="006C314B">
        <w:rPr>
          <w:i w:val="0"/>
          <w:iCs w:val="0"/>
          <w:sz w:val="20"/>
          <w:szCs w:val="20"/>
        </w:rPr>
        <w:fldChar w:fldCharType="end"/>
      </w:r>
      <w:r w:rsidRPr="006C314B">
        <w:rPr>
          <w:i w:val="0"/>
          <w:iCs w:val="0"/>
          <w:sz w:val="20"/>
          <w:szCs w:val="20"/>
        </w:rPr>
        <w:t>: Canvas MVP</w:t>
      </w:r>
    </w:p>
    <w:p w14:paraId="58760B19" w14:textId="77777777" w:rsidR="006C314B" w:rsidRDefault="006C314B" w:rsidP="006C314B">
      <w:pPr>
        <w:jc w:val="center"/>
      </w:pPr>
      <w:r w:rsidRPr="006C314B">
        <w:rPr>
          <w:noProof/>
        </w:rPr>
        <w:lastRenderedPageBreak/>
        <w:drawing>
          <wp:inline distT="0" distB="0" distL="0" distR="0" wp14:anchorId="43EDB452" wp14:editId="112B9318">
            <wp:extent cx="4588412" cy="3148299"/>
            <wp:effectExtent l="0" t="0" r="3175" b="0"/>
            <wp:docPr id="1934517230" name="Imagem 1"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17230" name="Imagem 1" descr="Tabela&#10;&#10;Descrição gerada automaticamente"/>
                    <pic:cNvPicPr/>
                  </pic:nvPicPr>
                  <pic:blipFill>
                    <a:blip r:embed="rId10"/>
                    <a:stretch>
                      <a:fillRect/>
                    </a:stretch>
                  </pic:blipFill>
                  <pic:spPr>
                    <a:xfrm>
                      <a:off x="0" y="0"/>
                      <a:ext cx="4593712" cy="3151936"/>
                    </a:xfrm>
                    <a:prstGeom prst="rect">
                      <a:avLst/>
                    </a:prstGeom>
                  </pic:spPr>
                </pic:pic>
              </a:graphicData>
            </a:graphic>
          </wp:inline>
        </w:drawing>
      </w:r>
    </w:p>
    <w:p w14:paraId="43949945" w14:textId="77777777" w:rsidR="006C314B" w:rsidRPr="006C314B" w:rsidRDefault="006C314B" w:rsidP="006C314B">
      <w:pPr>
        <w:jc w:val="center"/>
        <w:rPr>
          <w:sz w:val="20"/>
          <w:szCs w:val="20"/>
        </w:rPr>
      </w:pPr>
      <w:r>
        <w:rPr>
          <w:sz w:val="20"/>
          <w:szCs w:val="20"/>
        </w:rPr>
        <w:t xml:space="preserve">Fonte: </w:t>
      </w:r>
      <w:r w:rsidRPr="006C314B">
        <w:rPr>
          <w:sz w:val="20"/>
          <w:szCs w:val="20"/>
        </w:rPr>
        <w:t>https://caroli.org/updated-canvas-mvp</w:t>
      </w:r>
    </w:p>
    <w:p w14:paraId="36C8C814" w14:textId="77777777" w:rsidR="006C314B" w:rsidRDefault="006C314B" w:rsidP="00EE0E3D">
      <w:pPr>
        <w:ind w:left="81" w:firstLine="0"/>
      </w:pPr>
    </w:p>
    <w:p w14:paraId="74D84F9A" w14:textId="2CDBF83C" w:rsidR="0085431E" w:rsidRDefault="0085431E" w:rsidP="00DC60C7">
      <w:pPr>
        <w:pStyle w:val="Ttulo2"/>
      </w:pPr>
      <w:r>
        <w:t>MVP – Mínimo Produto Viável</w:t>
      </w:r>
    </w:p>
    <w:p w14:paraId="475719E5" w14:textId="77777777" w:rsidR="00D636D0" w:rsidRDefault="0085431E" w:rsidP="0085431E">
      <w:r>
        <w:t xml:space="preserve">A criação de um MVP (Mínimo </w:t>
      </w:r>
      <w:r w:rsidR="00D636D0">
        <w:t xml:space="preserve">Produto </w:t>
      </w:r>
      <w:r>
        <w:t>Viável) é uma estratégia essencial para validar uma ideia com o menor esforço possível, focando apenas nas funcionalidades centrais que resolvem o problema principal do usuário.</w:t>
      </w:r>
    </w:p>
    <w:p w14:paraId="18975FF5" w14:textId="634ACAE8" w:rsidR="0085431E" w:rsidRDefault="0085431E" w:rsidP="0085431E">
      <w:r>
        <w:t>O primeiro passo para desenvolver um MVP é entender com clareza o problema que o produto pretende resolver e identificar o público-alvo. A partir disso, define-se a proposta de valor — ou seja, qual é a principal solução que será entregue ao usuário. Com base nessas informações, delimita-se o escopo mínimo do produto, eliminando recursos acessórios e concentrando-se nas funcionalidades mais essenciais.</w:t>
      </w:r>
    </w:p>
    <w:p w14:paraId="2F113A09" w14:textId="77777777" w:rsidR="00D636D0" w:rsidRDefault="0085431E" w:rsidP="0085431E">
      <w:r>
        <w:t>Na etapa seguinte, é necessário escolher a melhor forma de desenvolver o MVP. Isso pode incluir desde protótipos interativos em ferramentas como Figma, passando por mockups de alta fidelidade, até versões funcionais com linguagens de programação ou frameworks rápidos</w:t>
      </w:r>
    </w:p>
    <w:p w14:paraId="45F31504" w14:textId="74F9D299" w:rsidR="0085431E" w:rsidRDefault="0085431E" w:rsidP="0085431E">
      <w:r>
        <w:t>O importante é que o MVP seja usável e permita que os usuários testem a ideia de forma prática. Ao mesmo tempo, ele deve ser suficientemente simples para ser desenvolvido em pouco tempo e com poucos recursos, acelerando o aprendizado sobre o mercado.</w:t>
      </w:r>
    </w:p>
    <w:p w14:paraId="6CFB2A7F" w14:textId="77777777" w:rsidR="00D636D0" w:rsidRDefault="0085431E" w:rsidP="0085431E">
      <w:r>
        <w:t>Por fim, o MVP deve ser lançado para um grupo inicial de usuários reais, com mecanismos bem definidos para coleta de feedback, como formulários, entrevistas ou ferramentas de análise de uso. A partir das interações e comentários recebidos, a equipe pode validar hipóteses, ajustar funcionalidades, priorizar melhorias e decidir se deve escalar, iterar ou pivotar a solução.</w:t>
      </w:r>
    </w:p>
    <w:p w14:paraId="52EC5E81" w14:textId="78C30747" w:rsidR="0085431E" w:rsidRPr="0085431E" w:rsidRDefault="0085431E" w:rsidP="0085431E">
      <w:r>
        <w:t>O MVP não é um produto final, mas um experimento estratégico que orienta decisões com base em dados reais, reduz riscos e aumenta as chances de sucesso no desenvolvimento completo do produto.</w:t>
      </w:r>
    </w:p>
    <w:p w14:paraId="4FB08334" w14:textId="1F07446A" w:rsidR="00EE0E3D" w:rsidRDefault="00EE0E3D" w:rsidP="00DC60C7">
      <w:pPr>
        <w:pStyle w:val="Ttulo3"/>
      </w:pPr>
      <w:r>
        <w:t xml:space="preserve">Prototipação e </w:t>
      </w:r>
      <w:r w:rsidR="00990140">
        <w:t>T</w:t>
      </w:r>
      <w:r>
        <w:t xml:space="preserve">estes do </w:t>
      </w:r>
      <w:r w:rsidR="00990140">
        <w:t>P</w:t>
      </w:r>
      <w:r>
        <w:t>roduto</w:t>
      </w:r>
    </w:p>
    <w:p w14:paraId="41A636DC" w14:textId="77777777" w:rsidR="007659FD" w:rsidRDefault="007659FD" w:rsidP="007659FD">
      <w:pPr>
        <w:ind w:left="81" w:firstLine="0"/>
      </w:pPr>
      <w:r>
        <w:t xml:space="preserve">A prototipação e os testes de produtos são etapas fundamentais no desenvolvimento de uma ideia ou solução. Elas ajudam a transformar conceitos em algo tangível e permitem verificar se o </w:t>
      </w:r>
      <w:r>
        <w:lastRenderedPageBreak/>
        <w:t>produto funciona como esperado, antes de investir tempo e dinheiro no desenvolvimento completo.</w:t>
      </w:r>
    </w:p>
    <w:p w14:paraId="0C9D63D2" w14:textId="77777777" w:rsidR="0026016B" w:rsidRDefault="007659FD" w:rsidP="00DC60C7">
      <w:pPr>
        <w:pStyle w:val="Ttulo3"/>
      </w:pPr>
      <w:r w:rsidRPr="0026016B">
        <w:t>Prototipação</w:t>
      </w:r>
    </w:p>
    <w:p w14:paraId="53169ECE" w14:textId="277347FC" w:rsidR="007659FD" w:rsidRDefault="007659FD" w:rsidP="0026016B">
      <w:r>
        <w:t>A prototipação consiste em criar uma versão simplificada ou inicial do produto, chamada de protótipo. Ele pode ser algo simples, como um esboço em papel ou uma simulação digital, até uma versão funcional básica. O objetivo é visualizar e testar a ideia de forma rápida e prática.</w:t>
      </w:r>
    </w:p>
    <w:p w14:paraId="25D72113" w14:textId="77777777" w:rsidR="007659FD" w:rsidRDefault="007659FD" w:rsidP="0026016B">
      <w:pPr>
        <w:pStyle w:val="PargrafodaLista"/>
        <w:numPr>
          <w:ilvl w:val="0"/>
          <w:numId w:val="19"/>
        </w:numPr>
      </w:pPr>
      <w:r>
        <w:t>Benefícios:</w:t>
      </w:r>
    </w:p>
    <w:p w14:paraId="491CA061" w14:textId="77777777" w:rsidR="007659FD" w:rsidRDefault="007659FD" w:rsidP="0026016B">
      <w:pPr>
        <w:pStyle w:val="PargrafodaLista"/>
        <w:numPr>
          <w:ilvl w:val="1"/>
          <w:numId w:val="19"/>
        </w:numPr>
      </w:pPr>
      <w:r>
        <w:t>Ajuda a visualizar o produto.</w:t>
      </w:r>
    </w:p>
    <w:p w14:paraId="6A419834" w14:textId="77777777" w:rsidR="007659FD" w:rsidRDefault="007659FD" w:rsidP="0026016B">
      <w:pPr>
        <w:pStyle w:val="PargrafodaLista"/>
        <w:numPr>
          <w:ilvl w:val="1"/>
          <w:numId w:val="19"/>
        </w:numPr>
      </w:pPr>
      <w:r>
        <w:t>Permite identificar erros ou melhorias no início do processo.</w:t>
      </w:r>
    </w:p>
    <w:p w14:paraId="71790377" w14:textId="77777777" w:rsidR="007659FD" w:rsidRDefault="007659FD" w:rsidP="0026016B">
      <w:pPr>
        <w:pStyle w:val="PargrafodaLista"/>
        <w:numPr>
          <w:ilvl w:val="1"/>
          <w:numId w:val="19"/>
        </w:numPr>
      </w:pPr>
      <w:r>
        <w:t>Facilita a comunicação da ideia para a equipe ou stakeholders.</w:t>
      </w:r>
    </w:p>
    <w:p w14:paraId="2E339B81" w14:textId="77777777" w:rsidR="009B391C" w:rsidRDefault="009B391C" w:rsidP="00C01FFD">
      <w:pPr>
        <w:pStyle w:val="Ttulo4"/>
      </w:pPr>
      <w:r>
        <w:t>Ferramentas de Mockup</w:t>
      </w:r>
    </w:p>
    <w:p w14:paraId="070B1CE0" w14:textId="5FC546A2" w:rsidR="0026016B" w:rsidRDefault="0026016B" w:rsidP="0026016B">
      <w:r w:rsidRPr="0026016B">
        <w:t>A prototipação de um produto de software com ferramentas como o Figma é uma etapa fundamental para validar ideias, testar funcionalidades e alinhar a visão entre as partes interessadas antes do desenvolvimento.</w:t>
      </w:r>
    </w:p>
    <w:p w14:paraId="42475A56" w14:textId="505F74AC" w:rsidR="0026016B" w:rsidRDefault="0026016B" w:rsidP="0026016B">
      <w:r w:rsidRPr="0026016B">
        <w:t>O Figma permite criar protótipos interativos de interfaces de forma colaborativa e em tempo real, facilitando a construção de fluxos de navegação e simulações de uso sem a necessidade de codificação economizando tempo e recursos durante o desenvolvimento do produto.</w:t>
      </w:r>
    </w:p>
    <w:p w14:paraId="1980CF93" w14:textId="77777777" w:rsidR="009B391C" w:rsidRDefault="009B391C" w:rsidP="00C01FFD">
      <w:pPr>
        <w:pStyle w:val="Ttulo4"/>
      </w:pPr>
      <w:r>
        <w:t>Linguagem de Programação</w:t>
      </w:r>
    </w:p>
    <w:p w14:paraId="0E18C6F1" w14:textId="77777777" w:rsidR="009B391C" w:rsidRDefault="009B391C" w:rsidP="0026016B">
      <w:r w:rsidRPr="009B391C">
        <w:t>A prototipação de um produto de software utilizando linguagem de programação envolve o desenvolvimento de uma versão simplificada e funcional do sistema, com foco nas principais funcionalidades e fluxos de uso.</w:t>
      </w:r>
    </w:p>
    <w:p w14:paraId="1DCDB0DC" w14:textId="77777777" w:rsidR="009B391C" w:rsidRDefault="009B391C" w:rsidP="0026016B">
      <w:r w:rsidRPr="009B391C">
        <w:t>Essa abordagem, conhecida como protótipo funcional ou de baixa fidelidade técnica, permite validar conceitos, testar comportamentos do sistema e obter feedback realista dos usuários, ainda que sem a robustez de um produto final.</w:t>
      </w:r>
    </w:p>
    <w:p w14:paraId="557DA4CD" w14:textId="77777777" w:rsidR="009B391C" w:rsidRDefault="009B391C" w:rsidP="0026016B">
      <w:r w:rsidRPr="009B391C">
        <w:t>Linguagens como Python, JavaScript ou framework como React são frequentemente utilizad</w:t>
      </w:r>
      <w:r>
        <w:t>o</w:t>
      </w:r>
      <w:r w:rsidRPr="009B391C">
        <w:t>s para construir essas versões preliminares, oferecendo flexibilidade e rapidez na implementação.</w:t>
      </w:r>
    </w:p>
    <w:p w14:paraId="2194D6FB" w14:textId="4CAAF4C9" w:rsidR="009B391C" w:rsidRPr="0026016B" w:rsidRDefault="009B391C" w:rsidP="0026016B">
      <w:r w:rsidRPr="009B391C">
        <w:t>Esse tipo de prototipação é especialmente útil quando é necessário avaliar aspectos técnicos, como integração com APIs, desempenho ou lógica de negócio, antes de investir em um desenvolvimento completo.</w:t>
      </w:r>
    </w:p>
    <w:p w14:paraId="61D7E74E" w14:textId="77777777" w:rsidR="0026016B" w:rsidRDefault="007659FD" w:rsidP="00C01FFD">
      <w:pPr>
        <w:pStyle w:val="Ttulo3"/>
      </w:pPr>
      <w:r w:rsidRPr="0026016B">
        <w:t>Testes de Produtos</w:t>
      </w:r>
    </w:p>
    <w:p w14:paraId="4A86E0BE" w14:textId="728E8D84" w:rsidR="007659FD" w:rsidRDefault="007659FD" w:rsidP="0026016B">
      <w:r>
        <w:t>Os testes de produtos são usados para avaliar o protótipo. Essa etapa envolve colocar o protótipo nas mãos dos usuários (ou testar internamente) e observar como eles interagem com ele. O objetivo é entender se o produto atende às expectativas, resolve o problema e oferece uma boa experiência ao usuário.</w:t>
      </w:r>
    </w:p>
    <w:p w14:paraId="553D7BF4" w14:textId="77777777" w:rsidR="007659FD" w:rsidRDefault="007659FD" w:rsidP="007659FD">
      <w:pPr>
        <w:pStyle w:val="PargrafodaLista"/>
        <w:numPr>
          <w:ilvl w:val="0"/>
          <w:numId w:val="21"/>
        </w:numPr>
      </w:pPr>
      <w:r>
        <w:t>Benefícios:</w:t>
      </w:r>
    </w:p>
    <w:p w14:paraId="32C91C07" w14:textId="77777777" w:rsidR="007659FD" w:rsidRDefault="007659FD" w:rsidP="00FA1333">
      <w:pPr>
        <w:pStyle w:val="PargrafodaLista"/>
        <w:numPr>
          <w:ilvl w:val="1"/>
          <w:numId w:val="23"/>
        </w:numPr>
      </w:pPr>
      <w:r>
        <w:t>Garante que o produto funcione conforme planejado.</w:t>
      </w:r>
    </w:p>
    <w:p w14:paraId="684510F5" w14:textId="77777777" w:rsidR="007659FD" w:rsidRDefault="007659FD" w:rsidP="00FA1333">
      <w:pPr>
        <w:pStyle w:val="PargrafodaLista"/>
        <w:numPr>
          <w:ilvl w:val="1"/>
          <w:numId w:val="23"/>
        </w:numPr>
      </w:pPr>
      <w:r>
        <w:t>Identifica problemas antes do lançamento oficial.</w:t>
      </w:r>
    </w:p>
    <w:p w14:paraId="345D9D1A" w14:textId="347F8BBF" w:rsidR="00642D73" w:rsidRDefault="007659FD" w:rsidP="00EE6526">
      <w:pPr>
        <w:pStyle w:val="PargrafodaLista"/>
        <w:numPr>
          <w:ilvl w:val="1"/>
          <w:numId w:val="23"/>
        </w:numPr>
      </w:pPr>
      <w:r>
        <w:t>Fornece feedback valioso para melhorias.</w:t>
      </w:r>
    </w:p>
    <w:p w14:paraId="6E6E3E82" w14:textId="70D42FE1" w:rsidR="00737280" w:rsidRDefault="00642D73" w:rsidP="00642D73">
      <w:pPr>
        <w:pStyle w:val="Ttulo2"/>
      </w:pPr>
      <w:r>
        <w:t>Análise Paramétrica de Concorrentes</w:t>
      </w:r>
    </w:p>
    <w:p w14:paraId="35A87371" w14:textId="4DDBF825" w:rsidR="00642D73" w:rsidRDefault="00642D73" w:rsidP="00EE0E3D">
      <w:pPr>
        <w:ind w:left="81" w:firstLine="0"/>
      </w:pPr>
      <w:r w:rsidRPr="00642D73">
        <w:t>Uma boa análise paramétrica de concorrentes dá uma visão de como uma empresa e seus produtos estão em relação aos concorrentes.</w:t>
      </w:r>
    </w:p>
    <w:p w14:paraId="5BD0DCE3" w14:textId="77777777" w:rsidR="00642D73" w:rsidRDefault="00642D73" w:rsidP="00EE0E3D">
      <w:pPr>
        <w:ind w:left="81" w:firstLine="0"/>
      </w:pPr>
      <w:r w:rsidRPr="00642D73">
        <w:t xml:space="preserve">A análise paramétrica de concorrentes é uma abordagem comparativa que avalia produtos, serviços ou empresas com base em um conjunto de parâmetros ou critérios previamente definidos, </w:t>
      </w:r>
      <w:r w:rsidRPr="00642D73">
        <w:lastRenderedPageBreak/>
        <w:t>como preço, funcionalidades, desempenho, usabilidade, inovação, presença de mercado e estratégias de marketing.</w:t>
      </w:r>
    </w:p>
    <w:p w14:paraId="47DCA21E" w14:textId="3F55DB75" w:rsidR="00642D73" w:rsidRDefault="00642D73" w:rsidP="00EE0E3D">
      <w:pPr>
        <w:ind w:left="81" w:firstLine="0"/>
      </w:pPr>
      <w:r w:rsidRPr="00642D73">
        <w:t>Essa análise permite identificar pontos fortes e fracos em relação aos concorrentes diretos e indiretos, oferecendo uma visão estratégica sobre o posicionamento competitivo da empresa no mercado. Ao quantificar e comparar esses parâmetros de forma estruturada, a análise fornece subsídios para decisões mais assertivas em áreas como desenvolvimento de produto, precificação, diferenciação e planejamento estratégico, sendo especialmente útil para startups e projetos inovadores que buscam validar sua proposta de valor frente às alternativas já existentes.</w:t>
      </w:r>
    </w:p>
    <w:p w14:paraId="6D97A4D4" w14:textId="77777777" w:rsidR="007D37A1" w:rsidRDefault="007D37A1" w:rsidP="00EE0E3D">
      <w:pPr>
        <w:ind w:left="81" w:firstLine="0"/>
      </w:pPr>
    </w:p>
    <w:p w14:paraId="5B34143B" w14:textId="77777777" w:rsidR="007D37A1" w:rsidRPr="00523E87" w:rsidRDefault="007D37A1" w:rsidP="007D37A1">
      <w:pPr>
        <w:pStyle w:val="Ttulo2"/>
      </w:pPr>
      <w:r w:rsidRPr="00523E87">
        <w:rPr>
          <w:rFonts w:eastAsia="Times New Roman"/>
        </w:rPr>
        <w:t>Entrega Técnica: Arquivos-Fonte e Executáveis</w:t>
      </w:r>
    </w:p>
    <w:p w14:paraId="77F90335" w14:textId="77777777" w:rsidR="007D37A1" w:rsidRPr="00523E87" w:rsidRDefault="007D37A1" w:rsidP="007D37A1">
      <w:pPr>
        <w:ind w:left="81" w:firstLine="0"/>
      </w:pPr>
      <w:r>
        <w:t xml:space="preserve">É </w:t>
      </w:r>
      <w:r w:rsidRPr="00523E87">
        <w:t>obrigatória a entrega dos seguintes arquivos</w:t>
      </w:r>
      <w:r>
        <w:t xml:space="preserve"> usando o GitHub</w:t>
      </w:r>
      <w:r w:rsidRPr="00523E87">
        <w:t>:</w:t>
      </w:r>
    </w:p>
    <w:p w14:paraId="26FCF80C" w14:textId="77777777" w:rsidR="007D37A1" w:rsidRPr="00523E87" w:rsidRDefault="007D37A1" w:rsidP="007D37A1">
      <w:pPr>
        <w:numPr>
          <w:ilvl w:val="0"/>
          <w:numId w:val="25"/>
        </w:numPr>
      </w:pPr>
      <w:r w:rsidRPr="00523E87">
        <w:rPr>
          <w:b/>
          <w:bCs/>
        </w:rPr>
        <w:t>Código-fonte completo</w:t>
      </w:r>
      <w:r w:rsidRPr="00523E87">
        <w:t xml:space="preserve"> do MVP (em pastas organizadas, com README explicativo).</w:t>
      </w:r>
    </w:p>
    <w:p w14:paraId="51C4BE7F" w14:textId="77777777" w:rsidR="007D37A1" w:rsidRPr="00523E87" w:rsidRDefault="007D37A1" w:rsidP="007D37A1">
      <w:pPr>
        <w:numPr>
          <w:ilvl w:val="0"/>
          <w:numId w:val="25"/>
        </w:numPr>
      </w:pPr>
      <w:r w:rsidRPr="00523E87">
        <w:rPr>
          <w:b/>
          <w:bCs/>
        </w:rPr>
        <w:t>Arquivo executável</w:t>
      </w:r>
      <w:r w:rsidRPr="00523E87">
        <w:t xml:space="preserve"> do produto, conforme o formato da tecnologia utilizada (ex.: .apk, .exe, .html, entre outros).</w:t>
      </w:r>
    </w:p>
    <w:p w14:paraId="03CCFBB0" w14:textId="77777777" w:rsidR="007D37A1" w:rsidRDefault="007D37A1" w:rsidP="007D37A1">
      <w:pPr>
        <w:numPr>
          <w:ilvl w:val="0"/>
          <w:numId w:val="25"/>
        </w:numPr>
      </w:pPr>
      <w:r w:rsidRPr="00523E87">
        <w:t>Outras dependências e instruções de instalação, se necessário.</w:t>
      </w:r>
    </w:p>
    <w:p w14:paraId="69E0317A" w14:textId="77777777" w:rsidR="007D37A1" w:rsidRDefault="007D37A1" w:rsidP="007D37A1">
      <w:pPr>
        <w:numPr>
          <w:ilvl w:val="0"/>
          <w:numId w:val="25"/>
        </w:numPr>
      </w:pPr>
      <w:r>
        <w:t>Disponibilizar link compartilhado para acesso.</w:t>
      </w:r>
    </w:p>
    <w:p w14:paraId="062BD918" w14:textId="77777777" w:rsidR="007D37A1" w:rsidRDefault="007D37A1" w:rsidP="00EE0E3D">
      <w:pPr>
        <w:ind w:left="81" w:firstLine="0"/>
      </w:pPr>
    </w:p>
    <w:p w14:paraId="55FF33A9" w14:textId="77777777" w:rsidR="00BB0AA2" w:rsidRDefault="00BB0AA2" w:rsidP="00DC60C7">
      <w:pPr>
        <w:pStyle w:val="Ttulo2"/>
      </w:pPr>
      <w:r>
        <w:t>Vídeo de Apresentação</w:t>
      </w:r>
    </w:p>
    <w:p w14:paraId="1FD2FA83" w14:textId="77777777" w:rsidR="00BB0AA2" w:rsidRDefault="00BB0AA2" w:rsidP="00EE0E3D">
      <w:pPr>
        <w:ind w:left="81" w:firstLine="0"/>
      </w:pPr>
    </w:p>
    <w:p w14:paraId="7BE130E1" w14:textId="77777777" w:rsidR="00D645F7" w:rsidRDefault="00D645F7" w:rsidP="00EE0E3D">
      <w:pPr>
        <w:ind w:left="81" w:firstLine="0"/>
      </w:pPr>
      <w:r>
        <w:t>Consiste na criação, p</w:t>
      </w:r>
      <w:r w:rsidRPr="00D645F7">
        <w:t>articipação e apresentação em vídeo com tempo de duração máxima de três minutos, abordando os resultados alcançados.</w:t>
      </w:r>
    </w:p>
    <w:p w14:paraId="091D17E9" w14:textId="77777777" w:rsidR="00D645F7" w:rsidRDefault="00D645F7" w:rsidP="00EE0E3D">
      <w:pPr>
        <w:ind w:left="81" w:firstLine="0"/>
      </w:pPr>
    </w:p>
    <w:p w14:paraId="3C2AF5F9" w14:textId="77777777" w:rsidR="00D645F7" w:rsidRDefault="00D645F7" w:rsidP="00D645F7">
      <w:pPr>
        <w:ind w:left="81" w:firstLine="0"/>
      </w:pPr>
      <w:r>
        <w:t>Para criar um vídeo eficaz, siga estas etapas simples:</w:t>
      </w:r>
    </w:p>
    <w:p w14:paraId="572B315D" w14:textId="77777777" w:rsidR="00D645F7" w:rsidRDefault="00D645F7" w:rsidP="00D645F7">
      <w:pPr>
        <w:ind w:left="81" w:firstLine="0"/>
      </w:pPr>
    </w:p>
    <w:p w14:paraId="2F11A9CF" w14:textId="77777777" w:rsidR="00D645F7" w:rsidRDefault="00D645F7" w:rsidP="00D645F7">
      <w:pPr>
        <w:pStyle w:val="PargrafodaLista"/>
        <w:numPr>
          <w:ilvl w:val="0"/>
          <w:numId w:val="4"/>
        </w:numPr>
      </w:pPr>
      <w:r w:rsidRPr="00D645F7">
        <w:rPr>
          <w:b/>
          <w:bCs/>
        </w:rPr>
        <w:t>Defina o objetivo:</w:t>
      </w:r>
      <w:r>
        <w:t xml:space="preserve"> Saiba o que você quer com o vídeo (apresentar uma ideia, vender algo, ou conseguir investimento).</w:t>
      </w:r>
    </w:p>
    <w:p w14:paraId="53AC28B0" w14:textId="77777777" w:rsidR="00D645F7" w:rsidRDefault="00D645F7" w:rsidP="00D645F7">
      <w:pPr>
        <w:pStyle w:val="PargrafodaLista"/>
        <w:numPr>
          <w:ilvl w:val="0"/>
          <w:numId w:val="4"/>
        </w:numPr>
      </w:pPr>
      <w:r w:rsidRPr="00D645F7">
        <w:rPr>
          <w:b/>
          <w:bCs/>
        </w:rPr>
        <w:t>Estruture o roteiro:</w:t>
      </w:r>
      <w:r>
        <w:t xml:space="preserve"> Inclua uma introdução, explique o problema, mostre sua solução, destaque o mercado e os diferenciais, e faça seu pedido (ex.: investimento).</w:t>
      </w:r>
    </w:p>
    <w:p w14:paraId="0EA1D483" w14:textId="77777777" w:rsidR="00D645F7" w:rsidRDefault="00D645F7" w:rsidP="00D645F7">
      <w:pPr>
        <w:pStyle w:val="PargrafodaLista"/>
        <w:numPr>
          <w:ilvl w:val="0"/>
          <w:numId w:val="4"/>
        </w:numPr>
      </w:pPr>
      <w:r w:rsidRPr="00D645F7">
        <w:rPr>
          <w:b/>
          <w:bCs/>
        </w:rPr>
        <w:t>Seja breve:</w:t>
      </w:r>
      <w:r>
        <w:t xml:space="preserve"> O vídeo deve ter entre no máximo 3 minutos. Vá direto ao ponto.</w:t>
      </w:r>
    </w:p>
    <w:p w14:paraId="716260A1" w14:textId="77777777" w:rsidR="00D645F7" w:rsidRDefault="00D645F7" w:rsidP="00D645F7">
      <w:pPr>
        <w:pStyle w:val="PargrafodaLista"/>
        <w:numPr>
          <w:ilvl w:val="0"/>
          <w:numId w:val="4"/>
        </w:numPr>
      </w:pPr>
      <w:r w:rsidRPr="00D645F7">
        <w:rPr>
          <w:b/>
          <w:bCs/>
        </w:rPr>
        <w:t>Qualidade visual e sonora:</w:t>
      </w:r>
      <w:r>
        <w:t xml:space="preserve"> Grave em um local iluminado e com som claro. Use gráficos para apoiar sua mensagem.</w:t>
      </w:r>
    </w:p>
    <w:p w14:paraId="662205C9" w14:textId="77777777" w:rsidR="00D645F7" w:rsidRDefault="00D645F7" w:rsidP="00D645F7">
      <w:pPr>
        <w:pStyle w:val="PargrafodaLista"/>
        <w:numPr>
          <w:ilvl w:val="0"/>
          <w:numId w:val="4"/>
        </w:numPr>
      </w:pPr>
      <w:r w:rsidRPr="00D645F7">
        <w:rPr>
          <w:b/>
          <w:bCs/>
        </w:rPr>
        <w:t>Mostre entusiasmo:</w:t>
      </w:r>
      <w:r>
        <w:t xml:space="preserve"> Apresente com confiança e energia.</w:t>
      </w:r>
    </w:p>
    <w:p w14:paraId="4244CF41" w14:textId="77777777" w:rsidR="00D645F7" w:rsidRDefault="00D645F7" w:rsidP="00D645F7">
      <w:pPr>
        <w:pStyle w:val="PargrafodaLista"/>
        <w:numPr>
          <w:ilvl w:val="0"/>
          <w:numId w:val="4"/>
        </w:numPr>
      </w:pPr>
      <w:r w:rsidRPr="00D645F7">
        <w:rPr>
          <w:b/>
          <w:bCs/>
        </w:rPr>
        <w:t>Chame para ação:</w:t>
      </w:r>
      <w:r>
        <w:t xml:space="preserve"> Diga o que você espera do espectador e inclua informações de contato.</w:t>
      </w:r>
    </w:p>
    <w:p w14:paraId="64CFC548" w14:textId="77777777" w:rsidR="00EE0E3D" w:rsidRDefault="00D645F7" w:rsidP="00D645F7">
      <w:pPr>
        <w:pStyle w:val="PargrafodaLista"/>
        <w:numPr>
          <w:ilvl w:val="0"/>
          <w:numId w:val="4"/>
        </w:numPr>
      </w:pPr>
      <w:r w:rsidRPr="00D645F7">
        <w:rPr>
          <w:b/>
          <w:bCs/>
        </w:rPr>
        <w:t>Edite bem:</w:t>
      </w:r>
      <w:r>
        <w:t xml:space="preserve"> Corte erros, adicione legendas e elementos visuais para deixar o vídeo mais profissional.</w:t>
      </w:r>
    </w:p>
    <w:p w14:paraId="11D03EBD" w14:textId="77777777" w:rsidR="00D645F7" w:rsidRDefault="00D645F7" w:rsidP="00D645F7">
      <w:pPr>
        <w:pStyle w:val="PargrafodaLista"/>
        <w:numPr>
          <w:ilvl w:val="0"/>
          <w:numId w:val="4"/>
        </w:numPr>
      </w:pPr>
      <w:r w:rsidRPr="00D645F7">
        <w:rPr>
          <w:b/>
          <w:bCs/>
        </w:rPr>
        <w:t>Publique seu vídeo no YouTube, marcando-o como "Não-Listado"</w:t>
      </w:r>
      <w:r w:rsidRPr="00D645F7">
        <w:t xml:space="preserve"> </w:t>
      </w:r>
      <w:r>
        <w:t>e e</w:t>
      </w:r>
      <w:r w:rsidRPr="00D645F7">
        <w:t xml:space="preserve">nvie o link para avaliação colocando o mesmo </w:t>
      </w:r>
      <w:r>
        <w:t>nesta</w:t>
      </w:r>
      <w:r w:rsidRPr="00D645F7">
        <w:t xml:space="preserve"> seção do relatório p</w:t>
      </w:r>
      <w:r>
        <w:t>a</w:t>
      </w:r>
      <w:r w:rsidRPr="00D645F7">
        <w:t>rcial e no campo de texto disponibilizado no envio da avaliação.</w:t>
      </w:r>
    </w:p>
    <w:p w14:paraId="7D039B7E" w14:textId="77777777" w:rsidR="00BB0AA2" w:rsidRDefault="00BB0AA2" w:rsidP="00EE0E3D">
      <w:pPr>
        <w:ind w:left="81" w:firstLine="0"/>
      </w:pPr>
    </w:p>
    <w:p w14:paraId="0E7131E1" w14:textId="77777777" w:rsidR="00BB0AA2" w:rsidRDefault="00EE0E3D" w:rsidP="00DC60C7">
      <w:pPr>
        <w:pStyle w:val="Ttulo1"/>
      </w:pPr>
      <w:r>
        <w:lastRenderedPageBreak/>
        <w:t>Etapa 2</w:t>
      </w:r>
    </w:p>
    <w:p w14:paraId="27933704" w14:textId="553CAC3F" w:rsidR="00BB0AA2" w:rsidRDefault="00A90B64" w:rsidP="00EE0E3D">
      <w:pPr>
        <w:ind w:left="81" w:firstLine="0"/>
      </w:pPr>
      <w:r>
        <w:t>A Etapa 2 deverá conter todos os itens da Etapa 1, obedecendo a ordem descrita neste modelo. Além disso, acrescentar as próximas seções.</w:t>
      </w:r>
    </w:p>
    <w:p w14:paraId="064A0020" w14:textId="2BFDA6DA" w:rsidR="00523E87" w:rsidRPr="00523E87" w:rsidRDefault="00523E87" w:rsidP="00523E87">
      <w:pPr>
        <w:pStyle w:val="Ttulo2"/>
      </w:pPr>
      <w:r w:rsidRPr="00523E87">
        <w:rPr>
          <w:rFonts w:eastAsia="Times New Roman"/>
        </w:rPr>
        <w:t>Aplicação e Validação do MVP com Usuários Reais</w:t>
      </w:r>
    </w:p>
    <w:p w14:paraId="5FF37A14" w14:textId="2F01A98E" w:rsidR="00523E87" w:rsidRPr="00523E87" w:rsidRDefault="00523E87" w:rsidP="00523E87">
      <w:pPr>
        <w:ind w:left="81" w:firstLine="0"/>
      </w:pPr>
      <w:r w:rsidRPr="00523E87">
        <w:t xml:space="preserve">Nesta etapa, </w:t>
      </w:r>
      <w:r>
        <w:t>você</w:t>
      </w:r>
      <w:r w:rsidRPr="00523E87">
        <w:t xml:space="preserve"> deverá testar o </w:t>
      </w:r>
      <w:r w:rsidRPr="00523E87">
        <w:rPr>
          <w:b/>
          <w:bCs/>
        </w:rPr>
        <w:t>Produto Mínimo Viável (MVP)</w:t>
      </w:r>
      <w:r w:rsidRPr="00523E87">
        <w:t xml:space="preserve"> com usuários reais, preferencialmente alinhados com o público-alvo definido no projeto. O objetivo é observar como os usuários interagem com o produto e coletar </w:t>
      </w:r>
      <w:r w:rsidRPr="00523E87">
        <w:rPr>
          <w:b/>
          <w:bCs/>
        </w:rPr>
        <w:t xml:space="preserve">feedbacks </w:t>
      </w:r>
      <w:r w:rsidRPr="00523E87">
        <w:t>sobre sua funcionalidade, usabilidade e valor percebido.</w:t>
      </w:r>
    </w:p>
    <w:p w14:paraId="1A9F42C9" w14:textId="71370F8A" w:rsidR="00523E87" w:rsidRPr="00523E87" w:rsidRDefault="00523E87" w:rsidP="00523E87">
      <w:pPr>
        <w:ind w:left="81" w:firstLine="0"/>
      </w:pPr>
      <w:r>
        <w:rPr>
          <w:b/>
          <w:bCs/>
        </w:rPr>
        <w:t>As seguintes tarefas deverão ser desenvolvidas e documentadas</w:t>
      </w:r>
      <w:r w:rsidRPr="00523E87">
        <w:rPr>
          <w:b/>
          <w:bCs/>
        </w:rPr>
        <w:t>:</w:t>
      </w:r>
    </w:p>
    <w:p w14:paraId="6AD1D39C" w14:textId="77777777" w:rsidR="00523E87" w:rsidRPr="00523E87" w:rsidRDefault="00523E87" w:rsidP="00523E87">
      <w:pPr>
        <w:numPr>
          <w:ilvl w:val="0"/>
          <w:numId w:val="24"/>
        </w:numPr>
      </w:pPr>
      <w:r w:rsidRPr="00523E87">
        <w:t>Aplicar o MVP em um cenário real (ex.: escola, comunidade, laboratório, empresa parceira).</w:t>
      </w:r>
    </w:p>
    <w:p w14:paraId="0EB00987" w14:textId="77777777" w:rsidR="00523E87" w:rsidRPr="00523E87" w:rsidRDefault="00523E87" w:rsidP="00523E87">
      <w:pPr>
        <w:numPr>
          <w:ilvl w:val="0"/>
          <w:numId w:val="24"/>
        </w:numPr>
      </w:pPr>
      <w:r w:rsidRPr="00523E87">
        <w:t>Registrar observações, falas dos usuários, dificuldades e sugestões.</w:t>
      </w:r>
    </w:p>
    <w:p w14:paraId="126A2B48" w14:textId="77777777" w:rsidR="00523E87" w:rsidRPr="00523E87" w:rsidRDefault="00523E87" w:rsidP="00523E87">
      <w:pPr>
        <w:numPr>
          <w:ilvl w:val="0"/>
          <w:numId w:val="24"/>
        </w:numPr>
      </w:pPr>
      <w:r w:rsidRPr="00523E87">
        <w:t>Documentar o processo com fotos, vídeos, prints, tabelas ou entrevistas (quando possível).</w:t>
      </w:r>
    </w:p>
    <w:p w14:paraId="7254AEE4" w14:textId="306B808B" w:rsidR="00523E87" w:rsidRPr="00523E87" w:rsidRDefault="00523E87" w:rsidP="00523E87">
      <w:pPr>
        <w:pStyle w:val="Ttulo2"/>
      </w:pPr>
      <w:r w:rsidRPr="00523E87">
        <w:rPr>
          <w:rFonts w:eastAsia="Times New Roman"/>
        </w:rPr>
        <w:t>Entrega Técnica: Arquivos-Fonte e Executáveis</w:t>
      </w:r>
    </w:p>
    <w:p w14:paraId="35C656B1" w14:textId="39C22E0C" w:rsidR="00523E87" w:rsidRPr="00523E87" w:rsidRDefault="00523E87" w:rsidP="00523E87">
      <w:pPr>
        <w:ind w:left="81" w:firstLine="0"/>
      </w:pPr>
      <w:r>
        <w:t xml:space="preserve">É </w:t>
      </w:r>
      <w:r w:rsidRPr="00523E87">
        <w:t>obrigatória a entrega dos seguintes arquivos</w:t>
      </w:r>
      <w:r>
        <w:t xml:space="preserve"> usando o GitHub</w:t>
      </w:r>
      <w:r w:rsidRPr="00523E87">
        <w:t>:</w:t>
      </w:r>
    </w:p>
    <w:p w14:paraId="14F89381" w14:textId="77777777" w:rsidR="00523E87" w:rsidRPr="00523E87" w:rsidRDefault="00523E87" w:rsidP="00523E87">
      <w:pPr>
        <w:numPr>
          <w:ilvl w:val="0"/>
          <w:numId w:val="25"/>
        </w:numPr>
      </w:pPr>
      <w:r w:rsidRPr="00523E87">
        <w:rPr>
          <w:b/>
          <w:bCs/>
        </w:rPr>
        <w:t>Código-fonte completo</w:t>
      </w:r>
      <w:r w:rsidRPr="00523E87">
        <w:t xml:space="preserve"> do MVP (em pastas organizadas, com README explicativo).</w:t>
      </w:r>
    </w:p>
    <w:p w14:paraId="1F3F6F1E" w14:textId="77777777" w:rsidR="00523E87" w:rsidRPr="00523E87" w:rsidRDefault="00523E87" w:rsidP="00523E87">
      <w:pPr>
        <w:numPr>
          <w:ilvl w:val="0"/>
          <w:numId w:val="25"/>
        </w:numPr>
      </w:pPr>
      <w:r w:rsidRPr="00523E87">
        <w:rPr>
          <w:b/>
          <w:bCs/>
        </w:rPr>
        <w:t>Arquivo executável</w:t>
      </w:r>
      <w:r w:rsidRPr="00523E87">
        <w:t xml:space="preserve"> do produto, conforme o formato da tecnologia utilizada (ex.: .apk, .exe, .html, entre outros).</w:t>
      </w:r>
    </w:p>
    <w:p w14:paraId="5F968EAA" w14:textId="77777777" w:rsidR="00523E87" w:rsidRDefault="00523E87" w:rsidP="00523E87">
      <w:pPr>
        <w:numPr>
          <w:ilvl w:val="0"/>
          <w:numId w:val="25"/>
        </w:numPr>
      </w:pPr>
      <w:r w:rsidRPr="00523E87">
        <w:t>Outras dependências e instruções de instalação, se necessário.</w:t>
      </w:r>
    </w:p>
    <w:p w14:paraId="50366FB1" w14:textId="619A73F0" w:rsidR="00523E87" w:rsidRDefault="00523E87" w:rsidP="00523E87">
      <w:pPr>
        <w:numPr>
          <w:ilvl w:val="0"/>
          <w:numId w:val="25"/>
        </w:numPr>
      </w:pPr>
      <w:r>
        <w:t>Disponibilizar link compartilhado para acesso.</w:t>
      </w:r>
    </w:p>
    <w:p w14:paraId="3145D2DB" w14:textId="77777777" w:rsidR="00523E87" w:rsidRDefault="00523E87" w:rsidP="00523E87"/>
    <w:p w14:paraId="5367AF9E" w14:textId="6AD680CE" w:rsidR="00523E87" w:rsidRPr="00523E87" w:rsidRDefault="00523E87" w:rsidP="00A90B64">
      <w:pPr>
        <w:pStyle w:val="Ttulo2"/>
      </w:pPr>
      <w:r w:rsidRPr="00523E87">
        <w:rPr>
          <w:rFonts w:eastAsia="Times New Roman"/>
        </w:rPr>
        <w:t>Socialização dos Resultados – Seminário Virtual</w:t>
      </w:r>
    </w:p>
    <w:p w14:paraId="22AF0191" w14:textId="77777777" w:rsidR="00523E87" w:rsidRDefault="00523E87" w:rsidP="00EE0E3D">
      <w:pPr>
        <w:ind w:left="81" w:firstLine="0"/>
      </w:pPr>
    </w:p>
    <w:p w14:paraId="14D10C92" w14:textId="77777777" w:rsidR="00A90B64" w:rsidRDefault="00A90B64" w:rsidP="00A90B64">
      <w:pPr>
        <w:ind w:left="81" w:firstLine="0"/>
      </w:pPr>
      <w:r>
        <w:t>Consiste na criação, p</w:t>
      </w:r>
      <w:r w:rsidRPr="00D645F7">
        <w:t>articipação e apresentação em vídeo com tempo de duração máxima de três minutos, abordando os resultados alcançados.</w:t>
      </w:r>
    </w:p>
    <w:p w14:paraId="32DBE8E0" w14:textId="77777777" w:rsidR="00A90B64" w:rsidRDefault="00A90B64" w:rsidP="00A90B64">
      <w:pPr>
        <w:ind w:left="81" w:firstLine="0"/>
      </w:pPr>
    </w:p>
    <w:p w14:paraId="398196D1" w14:textId="77777777" w:rsidR="00A90B64" w:rsidRDefault="00A90B64" w:rsidP="00A90B64">
      <w:pPr>
        <w:ind w:left="81" w:firstLine="0"/>
      </w:pPr>
      <w:r>
        <w:t>Para criar um vídeo eficaz, siga estas etapas simples:</w:t>
      </w:r>
    </w:p>
    <w:p w14:paraId="3B83A7AB" w14:textId="77777777" w:rsidR="00A90B64" w:rsidRDefault="00A90B64" w:rsidP="00A90B64">
      <w:pPr>
        <w:ind w:left="81" w:firstLine="0"/>
      </w:pPr>
    </w:p>
    <w:p w14:paraId="44C4197F" w14:textId="77777777" w:rsidR="00A90B64" w:rsidRDefault="00A90B64" w:rsidP="00A90B64">
      <w:pPr>
        <w:pStyle w:val="PargrafodaLista"/>
        <w:numPr>
          <w:ilvl w:val="0"/>
          <w:numId w:val="4"/>
        </w:numPr>
      </w:pPr>
      <w:r w:rsidRPr="00D645F7">
        <w:rPr>
          <w:b/>
          <w:bCs/>
        </w:rPr>
        <w:t>Defina o objetivo:</w:t>
      </w:r>
      <w:r>
        <w:t xml:space="preserve"> Saiba o que você quer com o vídeo (apresentar uma ideia, vender algo, ou conseguir investimento).</w:t>
      </w:r>
    </w:p>
    <w:p w14:paraId="3212F6D4" w14:textId="77777777" w:rsidR="00A90B64" w:rsidRDefault="00A90B64" w:rsidP="00A90B64">
      <w:pPr>
        <w:pStyle w:val="PargrafodaLista"/>
        <w:numPr>
          <w:ilvl w:val="0"/>
          <w:numId w:val="4"/>
        </w:numPr>
      </w:pPr>
      <w:r w:rsidRPr="00D645F7">
        <w:rPr>
          <w:b/>
          <w:bCs/>
        </w:rPr>
        <w:t>Estruture o roteiro:</w:t>
      </w:r>
      <w:r>
        <w:t xml:space="preserve"> Inclua uma introdução, explique o problema, mostre sua solução, destaque o mercado e os diferenciais, e faça seu pedido (ex.: investimento).</w:t>
      </w:r>
    </w:p>
    <w:p w14:paraId="1C93E6C1" w14:textId="77777777" w:rsidR="00A90B64" w:rsidRDefault="00A90B64" w:rsidP="00A90B64">
      <w:pPr>
        <w:pStyle w:val="PargrafodaLista"/>
        <w:numPr>
          <w:ilvl w:val="0"/>
          <w:numId w:val="4"/>
        </w:numPr>
      </w:pPr>
      <w:r w:rsidRPr="00D645F7">
        <w:rPr>
          <w:b/>
          <w:bCs/>
        </w:rPr>
        <w:t>Seja breve:</w:t>
      </w:r>
      <w:r>
        <w:t xml:space="preserve"> O vídeo deve ter entre no máximo 3 minutos. Vá direto ao ponto.</w:t>
      </w:r>
    </w:p>
    <w:p w14:paraId="71083561" w14:textId="77777777" w:rsidR="00A90B64" w:rsidRDefault="00A90B64" w:rsidP="00A90B64">
      <w:pPr>
        <w:pStyle w:val="PargrafodaLista"/>
        <w:numPr>
          <w:ilvl w:val="0"/>
          <w:numId w:val="4"/>
        </w:numPr>
      </w:pPr>
      <w:r w:rsidRPr="00D645F7">
        <w:rPr>
          <w:b/>
          <w:bCs/>
        </w:rPr>
        <w:t>Qualidade visual e sonora:</w:t>
      </w:r>
      <w:r>
        <w:t xml:space="preserve"> Grave em um local iluminado e com som claro. Use gráficos para apoiar sua mensagem.</w:t>
      </w:r>
    </w:p>
    <w:p w14:paraId="62F4BE13" w14:textId="77777777" w:rsidR="00A90B64" w:rsidRDefault="00A90B64" w:rsidP="00A90B64">
      <w:pPr>
        <w:pStyle w:val="PargrafodaLista"/>
        <w:numPr>
          <w:ilvl w:val="0"/>
          <w:numId w:val="4"/>
        </w:numPr>
      </w:pPr>
      <w:r w:rsidRPr="00D645F7">
        <w:rPr>
          <w:b/>
          <w:bCs/>
        </w:rPr>
        <w:t>Mostre entusiasmo:</w:t>
      </w:r>
      <w:r>
        <w:t xml:space="preserve"> Apresente com confiança e energia.</w:t>
      </w:r>
    </w:p>
    <w:p w14:paraId="622CD836" w14:textId="77777777" w:rsidR="00A90B64" w:rsidRDefault="00A90B64" w:rsidP="00A90B64">
      <w:pPr>
        <w:pStyle w:val="PargrafodaLista"/>
        <w:numPr>
          <w:ilvl w:val="0"/>
          <w:numId w:val="4"/>
        </w:numPr>
      </w:pPr>
      <w:r w:rsidRPr="00D645F7">
        <w:rPr>
          <w:b/>
          <w:bCs/>
        </w:rPr>
        <w:t>Chame para ação:</w:t>
      </w:r>
      <w:r>
        <w:t xml:space="preserve"> Diga o que você espera do espectador e inclua informações de contato.</w:t>
      </w:r>
    </w:p>
    <w:p w14:paraId="6D6F6C60" w14:textId="77777777" w:rsidR="00A90B64" w:rsidRDefault="00A90B64" w:rsidP="00A90B64">
      <w:pPr>
        <w:pStyle w:val="PargrafodaLista"/>
        <w:numPr>
          <w:ilvl w:val="0"/>
          <w:numId w:val="4"/>
        </w:numPr>
      </w:pPr>
      <w:r w:rsidRPr="00D645F7">
        <w:rPr>
          <w:b/>
          <w:bCs/>
        </w:rPr>
        <w:t>Edite bem:</w:t>
      </w:r>
      <w:r>
        <w:t xml:space="preserve"> Corte erros, adicione legendas e elementos visuais para deixar o vídeo mais profissional.</w:t>
      </w:r>
    </w:p>
    <w:p w14:paraId="669D9A21" w14:textId="77777777" w:rsidR="00A90B64" w:rsidRDefault="00A90B64" w:rsidP="00A90B64">
      <w:pPr>
        <w:pStyle w:val="PargrafodaLista"/>
        <w:numPr>
          <w:ilvl w:val="0"/>
          <w:numId w:val="4"/>
        </w:numPr>
      </w:pPr>
      <w:r w:rsidRPr="00D645F7">
        <w:rPr>
          <w:b/>
          <w:bCs/>
        </w:rPr>
        <w:lastRenderedPageBreak/>
        <w:t>Publique seu vídeo no YouTube, marcando-o como "Não-Listado"</w:t>
      </w:r>
      <w:r w:rsidRPr="00D645F7">
        <w:t xml:space="preserve"> </w:t>
      </w:r>
      <w:r>
        <w:t>e e</w:t>
      </w:r>
      <w:r w:rsidRPr="00D645F7">
        <w:t xml:space="preserve">nvie o link para avaliação colocando o mesmo </w:t>
      </w:r>
      <w:r>
        <w:t>nesta</w:t>
      </w:r>
      <w:r w:rsidRPr="00D645F7">
        <w:t xml:space="preserve"> seção do relatório p</w:t>
      </w:r>
      <w:r>
        <w:t>a</w:t>
      </w:r>
      <w:r w:rsidRPr="00D645F7">
        <w:t>rcial e no campo de texto disponibilizado no envio da avaliação.</w:t>
      </w:r>
    </w:p>
    <w:p w14:paraId="5488496E" w14:textId="77777777" w:rsidR="00990140" w:rsidRDefault="00990140" w:rsidP="00EE0E3D">
      <w:pPr>
        <w:ind w:left="81" w:firstLine="0"/>
      </w:pPr>
    </w:p>
    <w:p w14:paraId="0B75DEB3" w14:textId="77777777" w:rsidR="00990140" w:rsidRDefault="00990140" w:rsidP="00990140">
      <w:pPr>
        <w:pStyle w:val="Ttulo1"/>
      </w:pPr>
      <w:r>
        <w:t>Conclusão</w:t>
      </w:r>
    </w:p>
    <w:p w14:paraId="43ED356B" w14:textId="33D9CFB9" w:rsidR="00990140" w:rsidRDefault="00DC60C7" w:rsidP="00EE0E3D">
      <w:pPr>
        <w:ind w:left="81" w:firstLine="0"/>
      </w:pPr>
      <w:r>
        <w:t>Elaborar a conclusão, tanto para a Etapa 1 quanto para a Etapa 2.</w:t>
      </w:r>
    </w:p>
    <w:p w14:paraId="7E273324" w14:textId="77777777" w:rsidR="00160049" w:rsidRDefault="00160049" w:rsidP="00160049">
      <w:pPr>
        <w:ind w:left="81" w:firstLine="0"/>
      </w:pPr>
      <w:r>
        <w:t>Elaborar uma boa conclusão em um artigo científico requer foco em resumir os principais pontos e reforçar a relevância da pesquisa. A seguir um passo-a-passo:</w:t>
      </w:r>
    </w:p>
    <w:p w14:paraId="40E1F426" w14:textId="77777777" w:rsidR="00160049" w:rsidRDefault="00160049" w:rsidP="00160049">
      <w:pPr>
        <w:pStyle w:val="PargrafodaLista"/>
        <w:numPr>
          <w:ilvl w:val="0"/>
          <w:numId w:val="5"/>
        </w:numPr>
      </w:pPr>
      <w:r w:rsidRPr="00160049">
        <w:rPr>
          <w:b/>
          <w:bCs/>
        </w:rPr>
        <w:t>Resuma os principais resultados:</w:t>
      </w:r>
      <w:r>
        <w:t xml:space="preserve"> Inicie a conclusão revisando brevemente os principais resultados e descobertas do estudo, sem repetir detalhadamente o que foi dito no corpo do artigo.</w:t>
      </w:r>
    </w:p>
    <w:p w14:paraId="37602A40" w14:textId="77777777" w:rsidR="00160049" w:rsidRDefault="00160049" w:rsidP="00160049">
      <w:pPr>
        <w:pStyle w:val="PargrafodaLista"/>
        <w:numPr>
          <w:ilvl w:val="0"/>
          <w:numId w:val="5"/>
        </w:numPr>
      </w:pPr>
      <w:r w:rsidRPr="00160049">
        <w:rPr>
          <w:b/>
          <w:bCs/>
        </w:rPr>
        <w:t>Enfatize a contribuição:</w:t>
      </w:r>
      <w:r>
        <w:t xml:space="preserve"> Mostre como sua pesquisa contribui para o avanço do conhecimento na área ou para resolver um problema específico. Destaque a originalidade e a relevância das suas descobertas.</w:t>
      </w:r>
    </w:p>
    <w:p w14:paraId="7F41A7EC" w14:textId="77777777" w:rsidR="00160049" w:rsidRDefault="00160049" w:rsidP="00160049">
      <w:pPr>
        <w:pStyle w:val="PargrafodaLista"/>
        <w:numPr>
          <w:ilvl w:val="0"/>
          <w:numId w:val="5"/>
        </w:numPr>
      </w:pPr>
      <w:r w:rsidRPr="00160049">
        <w:rPr>
          <w:b/>
          <w:bCs/>
        </w:rPr>
        <w:t>Discuta limitações:</w:t>
      </w:r>
      <w:r>
        <w:t xml:space="preserve"> Se houver limitações na pesquisa, mencione-as de forma breve. Isso demonstra transparência e ajuda a direcionar estudos futuros.</w:t>
      </w:r>
    </w:p>
    <w:p w14:paraId="14D3FE4D" w14:textId="77777777" w:rsidR="00160049" w:rsidRDefault="00160049" w:rsidP="00160049">
      <w:pPr>
        <w:pStyle w:val="PargrafodaLista"/>
        <w:numPr>
          <w:ilvl w:val="0"/>
          <w:numId w:val="5"/>
        </w:numPr>
      </w:pPr>
      <w:r w:rsidRPr="00160049">
        <w:rPr>
          <w:b/>
          <w:bCs/>
        </w:rPr>
        <w:t>Sugira pesquisas futuras:</w:t>
      </w:r>
      <w:r>
        <w:t xml:space="preserve"> Indique caminhos que podem ser explorados em estudos futuros, seja para aprofundar as descobertas ou investigar novas questões que surgiram a partir da sua pesquisa.</w:t>
      </w:r>
    </w:p>
    <w:p w14:paraId="23CF834D" w14:textId="77777777" w:rsidR="00160049" w:rsidRDefault="00160049" w:rsidP="00160049">
      <w:pPr>
        <w:pStyle w:val="PargrafodaLista"/>
        <w:numPr>
          <w:ilvl w:val="0"/>
          <w:numId w:val="5"/>
        </w:numPr>
      </w:pPr>
      <w:r w:rsidRPr="00160049">
        <w:rPr>
          <w:b/>
          <w:bCs/>
        </w:rPr>
        <w:t>Finalize com uma mensagem forte:</w:t>
      </w:r>
      <w:r>
        <w:t xml:space="preserve"> Conclua reforçando a importância do seu trabalho e o impacto que ele pode ter, seja na comunidade científica ou na prática.</w:t>
      </w:r>
    </w:p>
    <w:p w14:paraId="6AECE4B5" w14:textId="77777777" w:rsidR="00160049" w:rsidRDefault="00160049" w:rsidP="00160049">
      <w:pPr>
        <w:ind w:left="81" w:firstLine="0"/>
      </w:pPr>
    </w:p>
    <w:p w14:paraId="1D0ED563" w14:textId="77777777" w:rsidR="00160049" w:rsidRDefault="00160049" w:rsidP="00160049">
      <w:pPr>
        <w:ind w:left="81" w:firstLine="0"/>
      </w:pPr>
      <w:r>
        <w:t>Uma boa conclusão sintetiza o estudo, reforça sua relevância e deixa o leitor com uma compreensão clara do valor da pesquisa e possíveis próximos passos.</w:t>
      </w:r>
    </w:p>
    <w:p w14:paraId="5D1D0484" w14:textId="77777777" w:rsidR="00160049" w:rsidRDefault="00160049" w:rsidP="00EE0E3D">
      <w:pPr>
        <w:ind w:left="81" w:firstLine="0"/>
      </w:pPr>
    </w:p>
    <w:p w14:paraId="3D4315B8" w14:textId="77777777" w:rsidR="00990140" w:rsidRDefault="00990140" w:rsidP="00990140">
      <w:pPr>
        <w:pStyle w:val="Ttulo1"/>
      </w:pPr>
      <w:r>
        <w:t>Referências Bibliográficas</w:t>
      </w:r>
    </w:p>
    <w:p w14:paraId="4193E1FE" w14:textId="77777777" w:rsidR="00DC60C7" w:rsidRDefault="00DC60C7" w:rsidP="00EE0E3D">
      <w:pPr>
        <w:ind w:left="81" w:firstLine="0"/>
      </w:pPr>
    </w:p>
    <w:p w14:paraId="6DF6E5C6" w14:textId="5E992C72" w:rsidR="00DC60C7" w:rsidRDefault="00DC60C7" w:rsidP="00DC60C7">
      <w:pPr>
        <w:ind w:left="81" w:firstLine="0"/>
      </w:pPr>
      <w:r>
        <w:t>Elaborar a seção de referências tanto para a Etapa 1 quanto para a Etapa 2.</w:t>
      </w:r>
    </w:p>
    <w:p w14:paraId="16C3BB58" w14:textId="77777777" w:rsidR="00DC60C7" w:rsidRDefault="00DC60C7" w:rsidP="00EE0E3D">
      <w:pPr>
        <w:ind w:left="81" w:firstLine="0"/>
      </w:pPr>
    </w:p>
    <w:p w14:paraId="6887F05C" w14:textId="35DFB974" w:rsidR="00160049" w:rsidRPr="000D542D" w:rsidRDefault="00160049" w:rsidP="00EE0E3D">
      <w:pPr>
        <w:ind w:left="81" w:firstLine="0"/>
        <w:rPr>
          <w:sz w:val="20"/>
          <w:szCs w:val="20"/>
        </w:rPr>
      </w:pPr>
      <w:r>
        <w:t xml:space="preserve">Siga a </w:t>
      </w:r>
      <w:r w:rsidRPr="00160049">
        <w:t>PARTE 2 - Orientações e normas para apresentação de trabalhos acadêmico</w:t>
      </w:r>
      <w:r>
        <w:t xml:space="preserve"> </w:t>
      </w:r>
      <w:r w:rsidRPr="00160049">
        <w:t>científicos</w:t>
      </w:r>
      <w:r>
        <w:t xml:space="preserve"> do </w:t>
      </w:r>
      <w:r w:rsidRPr="00160049">
        <w:t xml:space="preserve">Livro </w:t>
      </w:r>
      <w:r>
        <w:t>D</w:t>
      </w:r>
      <w:r w:rsidRPr="00160049">
        <w:t xml:space="preserve">igital </w:t>
      </w:r>
      <w:r>
        <w:t>P</w:t>
      </w:r>
      <w:r w:rsidRPr="00160049">
        <w:t xml:space="preserve">ara </w:t>
      </w:r>
      <w:r>
        <w:t>E</w:t>
      </w:r>
      <w:r w:rsidRPr="00160049">
        <w:t xml:space="preserve">laboração de </w:t>
      </w:r>
      <w:r>
        <w:t>T</w:t>
      </w:r>
      <w:r w:rsidRPr="00160049">
        <w:t xml:space="preserve">rabalhos </w:t>
      </w:r>
      <w:r>
        <w:t>A</w:t>
      </w:r>
      <w:r w:rsidRPr="00160049">
        <w:t>cadêmicos</w:t>
      </w:r>
      <w:r>
        <w:t xml:space="preserve"> disponível </w:t>
      </w:r>
      <w:r w:rsidR="000D542D">
        <w:t>no it</w:t>
      </w:r>
      <w:r>
        <w:t>em</w:t>
      </w:r>
      <w:r w:rsidR="000D542D">
        <w:t xml:space="preserve"> </w:t>
      </w:r>
      <w:r w:rsidR="000D542D" w:rsidRPr="000D542D">
        <w:rPr>
          <w:b/>
          <w:bCs/>
        </w:rPr>
        <w:t>NORMAS PARA ELABORAÇÃO</w:t>
      </w:r>
      <w:r w:rsidR="00DC60C7">
        <w:t xml:space="preserve"> disponível neste link</w:t>
      </w:r>
      <w:r>
        <w:t>:</w:t>
      </w:r>
      <w:r w:rsidR="00DC60C7">
        <w:t xml:space="preserve"> </w:t>
      </w:r>
      <w:hyperlink r:id="rId11" w:anchor="orientacoes" w:history="1">
        <w:r w:rsidR="000D542D" w:rsidRPr="000D542D">
          <w:rPr>
            <w:rStyle w:val="Hyperlink"/>
            <w:sz w:val="20"/>
            <w:szCs w:val="20"/>
          </w:rPr>
          <w:t>https://portal.univali.br/sites/biblioteca/normas-e-procedimentos/Paginas/default.aspx#orientacoes</w:t>
        </w:r>
      </w:hyperlink>
    </w:p>
    <w:p w14:paraId="421CEF0F" w14:textId="77777777" w:rsidR="000D542D" w:rsidRDefault="000D542D" w:rsidP="00EE0E3D">
      <w:pPr>
        <w:ind w:left="81" w:firstLine="0"/>
      </w:pPr>
    </w:p>
    <w:p w14:paraId="64ACA9A0" w14:textId="2322B997" w:rsidR="00325BA4" w:rsidRDefault="00325BA4" w:rsidP="00EE0E3D">
      <w:pPr>
        <w:ind w:left="81" w:firstLine="0"/>
      </w:pPr>
      <w:r>
        <w:t xml:space="preserve">Adicionalmente, você pode utilizar o MORE para agilizar a formatação das referências. Acesse o link a seguir: </w:t>
      </w:r>
      <w:hyperlink r:id="rId12" w:history="1">
        <w:r w:rsidRPr="00B72C5E">
          <w:rPr>
            <w:rStyle w:val="Hyperlink"/>
          </w:rPr>
          <w:t>https://more.ufsc.br/artigo_revista/inserir_artigo_revista</w:t>
        </w:r>
      </w:hyperlink>
    </w:p>
    <w:p w14:paraId="451B0EE0" w14:textId="77777777" w:rsidR="0071205A" w:rsidRDefault="0071205A" w:rsidP="00EE0E3D">
      <w:pPr>
        <w:ind w:left="81" w:firstLine="0"/>
        <w:sectPr w:rsidR="0071205A">
          <w:pgSz w:w="11906" w:h="16838"/>
          <w:pgMar w:top="1440" w:right="1440" w:bottom="1440" w:left="1440" w:header="708" w:footer="708" w:gutter="0"/>
          <w:cols w:space="708"/>
          <w:docGrid w:linePitch="360"/>
        </w:sectPr>
      </w:pPr>
    </w:p>
    <w:p w14:paraId="2A307159" w14:textId="7B32F6CA" w:rsidR="0071205A" w:rsidRPr="0071205A" w:rsidRDefault="0071205A" w:rsidP="0071205A">
      <w:pPr>
        <w:jc w:val="center"/>
        <w:rPr>
          <w:b/>
          <w:bCs/>
          <w:sz w:val="28"/>
          <w:szCs w:val="28"/>
        </w:rPr>
      </w:pPr>
      <w:r w:rsidRPr="0071205A">
        <w:rPr>
          <w:b/>
          <w:bCs/>
          <w:sz w:val="28"/>
          <w:szCs w:val="28"/>
        </w:rPr>
        <w:lastRenderedPageBreak/>
        <w:t xml:space="preserve">ANÁLISE PARAMÉTRICA </w:t>
      </w:r>
      <w:r>
        <w:rPr>
          <w:b/>
          <w:bCs/>
          <w:sz w:val="28"/>
          <w:szCs w:val="28"/>
        </w:rPr>
        <w:t>DE CONCORRENTES</w:t>
      </w:r>
    </w:p>
    <w:p w14:paraId="1F793861" w14:textId="77777777" w:rsidR="0071205A" w:rsidRPr="0071205A" w:rsidRDefault="0071205A" w:rsidP="008E0B5C">
      <w:pPr>
        <w:rPr>
          <w:rFonts w:ascii="Arial Narrow" w:hAnsi="Arial Narrow"/>
          <w:b/>
          <w:bCs/>
          <w:sz w:val="28"/>
          <w:szCs w:val="28"/>
        </w:rPr>
      </w:pPr>
    </w:p>
    <w:tbl>
      <w:tblPr>
        <w:tblStyle w:val="Tabelacomgrade"/>
        <w:tblW w:w="0" w:type="auto"/>
        <w:tblLook w:val="04A0" w:firstRow="1" w:lastRow="0" w:firstColumn="1" w:lastColumn="0" w:noHBand="0" w:noVBand="1"/>
      </w:tblPr>
      <w:tblGrid>
        <w:gridCol w:w="1766"/>
        <w:gridCol w:w="963"/>
        <w:gridCol w:w="1206"/>
        <w:gridCol w:w="1530"/>
        <w:gridCol w:w="1581"/>
        <w:gridCol w:w="1627"/>
        <w:gridCol w:w="1076"/>
        <w:gridCol w:w="1082"/>
        <w:gridCol w:w="1470"/>
        <w:gridCol w:w="1647"/>
      </w:tblGrid>
      <w:tr w:rsidR="0071205A" w:rsidRPr="0071205A" w14:paraId="7A0DB9B6" w14:textId="77777777" w:rsidTr="001D4E16">
        <w:trPr>
          <w:trHeight w:val="319"/>
          <w:tblHeader/>
        </w:trPr>
        <w:tc>
          <w:tcPr>
            <w:tcW w:w="2485" w:type="dxa"/>
            <w:vAlign w:val="center"/>
          </w:tcPr>
          <w:p w14:paraId="08749AF0" w14:textId="77777777" w:rsidR="0071205A" w:rsidRPr="0071205A" w:rsidRDefault="0071205A" w:rsidP="005B04E2">
            <w:pPr>
              <w:jc w:val="center"/>
              <w:rPr>
                <w:rFonts w:ascii="Arial Narrow" w:hAnsi="Arial Narrow"/>
                <w:b/>
                <w:bCs/>
                <w:sz w:val="20"/>
                <w:szCs w:val="20"/>
              </w:rPr>
            </w:pPr>
            <w:r w:rsidRPr="0071205A">
              <w:rPr>
                <w:rFonts w:ascii="Arial Narrow" w:hAnsi="Arial Narrow"/>
                <w:b/>
                <w:bCs/>
                <w:sz w:val="20"/>
                <w:szCs w:val="20"/>
              </w:rPr>
              <w:t>CONCORRENTES</w:t>
            </w:r>
          </w:p>
          <w:p w14:paraId="7C68976A" w14:textId="77777777" w:rsidR="0071205A" w:rsidRPr="0071205A" w:rsidRDefault="0071205A" w:rsidP="005B04E2">
            <w:pPr>
              <w:jc w:val="center"/>
              <w:rPr>
                <w:rFonts w:ascii="Arial Narrow" w:hAnsi="Arial Narrow"/>
                <w:b/>
                <w:bCs/>
                <w:sz w:val="20"/>
                <w:szCs w:val="20"/>
              </w:rPr>
            </w:pPr>
            <w:r w:rsidRPr="0071205A">
              <w:rPr>
                <w:rFonts w:ascii="Arial Narrow" w:hAnsi="Arial Narrow"/>
                <w:b/>
                <w:bCs/>
                <w:sz w:val="20"/>
                <w:szCs w:val="20"/>
              </w:rPr>
              <w:t>(nome e logo)</w:t>
            </w:r>
          </w:p>
        </w:tc>
        <w:tc>
          <w:tcPr>
            <w:tcW w:w="2535" w:type="dxa"/>
            <w:vAlign w:val="center"/>
          </w:tcPr>
          <w:p w14:paraId="5385C07B" w14:textId="77777777" w:rsidR="0071205A" w:rsidRPr="0071205A" w:rsidRDefault="0071205A" w:rsidP="005B04E2">
            <w:pPr>
              <w:jc w:val="center"/>
              <w:rPr>
                <w:rFonts w:ascii="Arial Narrow" w:hAnsi="Arial Narrow"/>
                <w:b/>
                <w:bCs/>
                <w:sz w:val="20"/>
                <w:szCs w:val="20"/>
              </w:rPr>
            </w:pPr>
            <w:r w:rsidRPr="0071205A">
              <w:rPr>
                <w:rFonts w:ascii="Arial Narrow" w:hAnsi="Arial Narrow"/>
                <w:b/>
                <w:bCs/>
                <w:sz w:val="20"/>
                <w:szCs w:val="20"/>
              </w:rPr>
              <w:t>O QUÊ?</w:t>
            </w:r>
          </w:p>
          <w:p w14:paraId="4D361C01" w14:textId="77777777" w:rsidR="0071205A" w:rsidRPr="0071205A" w:rsidRDefault="0071205A" w:rsidP="005B04E2">
            <w:pPr>
              <w:jc w:val="center"/>
              <w:rPr>
                <w:rFonts w:ascii="Arial Narrow" w:hAnsi="Arial Narrow"/>
                <w:b/>
                <w:bCs/>
                <w:sz w:val="20"/>
                <w:szCs w:val="20"/>
              </w:rPr>
            </w:pPr>
            <w:r w:rsidRPr="0071205A">
              <w:rPr>
                <w:rFonts w:ascii="Arial Narrow" w:hAnsi="Arial Narrow"/>
                <w:b/>
                <w:bCs/>
                <w:sz w:val="20"/>
                <w:szCs w:val="20"/>
              </w:rPr>
              <w:t>(o que fazem)</w:t>
            </w:r>
          </w:p>
        </w:tc>
        <w:tc>
          <w:tcPr>
            <w:tcW w:w="1566" w:type="dxa"/>
            <w:vAlign w:val="center"/>
          </w:tcPr>
          <w:p w14:paraId="2FDD2CBA" w14:textId="77777777" w:rsidR="0071205A" w:rsidRPr="0071205A" w:rsidRDefault="0071205A" w:rsidP="005B04E2">
            <w:pPr>
              <w:jc w:val="center"/>
              <w:rPr>
                <w:rFonts w:ascii="Arial Narrow" w:hAnsi="Arial Narrow"/>
                <w:b/>
                <w:bCs/>
                <w:sz w:val="20"/>
                <w:szCs w:val="20"/>
              </w:rPr>
            </w:pPr>
            <w:r w:rsidRPr="0071205A">
              <w:rPr>
                <w:rFonts w:ascii="Arial Narrow" w:hAnsi="Arial Narrow"/>
                <w:b/>
                <w:bCs/>
                <w:sz w:val="20"/>
                <w:szCs w:val="20"/>
              </w:rPr>
              <w:t>TEMPO DE MERCADO</w:t>
            </w:r>
          </w:p>
        </w:tc>
        <w:tc>
          <w:tcPr>
            <w:tcW w:w="2240" w:type="dxa"/>
            <w:vAlign w:val="center"/>
          </w:tcPr>
          <w:p w14:paraId="5309B7A8" w14:textId="77777777" w:rsidR="0071205A" w:rsidRPr="0071205A" w:rsidRDefault="0071205A" w:rsidP="005B04E2">
            <w:pPr>
              <w:jc w:val="center"/>
              <w:rPr>
                <w:rFonts w:ascii="Arial Narrow" w:hAnsi="Arial Narrow"/>
                <w:b/>
                <w:bCs/>
                <w:sz w:val="20"/>
                <w:szCs w:val="20"/>
              </w:rPr>
            </w:pPr>
            <w:r w:rsidRPr="0071205A">
              <w:rPr>
                <w:rFonts w:ascii="Arial Narrow" w:hAnsi="Arial Narrow"/>
                <w:b/>
                <w:bCs/>
                <w:sz w:val="20"/>
                <w:szCs w:val="20"/>
              </w:rPr>
              <w:t>DIFERENCIAIS</w:t>
            </w:r>
          </w:p>
        </w:tc>
        <w:tc>
          <w:tcPr>
            <w:tcW w:w="2368" w:type="dxa"/>
            <w:vAlign w:val="center"/>
          </w:tcPr>
          <w:p w14:paraId="36D78AF0" w14:textId="77777777" w:rsidR="0071205A" w:rsidRPr="0071205A" w:rsidRDefault="0071205A" w:rsidP="005B04E2">
            <w:pPr>
              <w:jc w:val="center"/>
              <w:rPr>
                <w:rFonts w:ascii="Arial Narrow" w:hAnsi="Arial Narrow"/>
                <w:b/>
                <w:bCs/>
                <w:sz w:val="20"/>
                <w:szCs w:val="20"/>
              </w:rPr>
            </w:pPr>
            <w:r w:rsidRPr="0071205A">
              <w:rPr>
                <w:rFonts w:ascii="Arial Narrow" w:hAnsi="Arial Narrow"/>
                <w:b/>
                <w:bCs/>
                <w:sz w:val="20"/>
                <w:szCs w:val="20"/>
              </w:rPr>
              <w:t>TECNOLOGIAS</w:t>
            </w:r>
          </w:p>
        </w:tc>
        <w:tc>
          <w:tcPr>
            <w:tcW w:w="2157" w:type="dxa"/>
            <w:vAlign w:val="center"/>
          </w:tcPr>
          <w:p w14:paraId="05F9EA0A" w14:textId="77777777" w:rsidR="0071205A" w:rsidRPr="0071205A" w:rsidRDefault="0071205A" w:rsidP="005B04E2">
            <w:pPr>
              <w:jc w:val="center"/>
              <w:rPr>
                <w:rFonts w:ascii="Arial Narrow" w:hAnsi="Arial Narrow"/>
                <w:b/>
                <w:bCs/>
                <w:sz w:val="20"/>
                <w:szCs w:val="20"/>
              </w:rPr>
            </w:pPr>
            <w:r w:rsidRPr="0071205A">
              <w:rPr>
                <w:rFonts w:ascii="Arial Narrow" w:hAnsi="Arial Narrow"/>
                <w:b/>
                <w:bCs/>
                <w:sz w:val="20"/>
                <w:szCs w:val="20"/>
              </w:rPr>
              <w:t>COMUNICAÇÃO</w:t>
            </w:r>
          </w:p>
        </w:tc>
        <w:tc>
          <w:tcPr>
            <w:tcW w:w="1927" w:type="dxa"/>
            <w:vAlign w:val="center"/>
          </w:tcPr>
          <w:p w14:paraId="5F9434BB" w14:textId="77777777" w:rsidR="0071205A" w:rsidRPr="0071205A" w:rsidRDefault="0071205A" w:rsidP="005B04E2">
            <w:pPr>
              <w:jc w:val="center"/>
              <w:rPr>
                <w:rFonts w:ascii="Arial Narrow" w:hAnsi="Arial Narrow"/>
                <w:b/>
                <w:bCs/>
                <w:sz w:val="20"/>
                <w:szCs w:val="20"/>
              </w:rPr>
            </w:pPr>
            <w:r w:rsidRPr="0071205A">
              <w:rPr>
                <w:rFonts w:ascii="Arial Narrow" w:hAnsi="Arial Narrow"/>
                <w:b/>
                <w:bCs/>
                <w:sz w:val="20"/>
                <w:szCs w:val="20"/>
              </w:rPr>
              <w:t>PONTOS FORTES</w:t>
            </w:r>
          </w:p>
        </w:tc>
        <w:tc>
          <w:tcPr>
            <w:tcW w:w="1881" w:type="dxa"/>
            <w:vAlign w:val="center"/>
          </w:tcPr>
          <w:p w14:paraId="53B7E57D" w14:textId="77777777" w:rsidR="0071205A" w:rsidRPr="0071205A" w:rsidRDefault="0071205A" w:rsidP="005B04E2">
            <w:pPr>
              <w:jc w:val="center"/>
              <w:rPr>
                <w:rFonts w:ascii="Arial Narrow" w:hAnsi="Arial Narrow"/>
                <w:b/>
                <w:bCs/>
                <w:sz w:val="20"/>
                <w:szCs w:val="20"/>
              </w:rPr>
            </w:pPr>
            <w:r w:rsidRPr="0071205A">
              <w:rPr>
                <w:rFonts w:ascii="Arial Narrow" w:hAnsi="Arial Narrow"/>
                <w:b/>
                <w:bCs/>
                <w:sz w:val="20"/>
                <w:szCs w:val="20"/>
              </w:rPr>
              <w:t>PONTOS FRACOS</w:t>
            </w:r>
          </w:p>
        </w:tc>
        <w:tc>
          <w:tcPr>
            <w:tcW w:w="2869" w:type="dxa"/>
            <w:vAlign w:val="center"/>
          </w:tcPr>
          <w:p w14:paraId="50EBDA67" w14:textId="77777777" w:rsidR="0071205A" w:rsidRPr="0071205A" w:rsidRDefault="0071205A" w:rsidP="005B04E2">
            <w:pPr>
              <w:jc w:val="center"/>
              <w:rPr>
                <w:rFonts w:ascii="Arial Narrow" w:hAnsi="Arial Narrow"/>
                <w:b/>
                <w:bCs/>
                <w:sz w:val="20"/>
                <w:szCs w:val="20"/>
              </w:rPr>
            </w:pPr>
            <w:r w:rsidRPr="0071205A">
              <w:rPr>
                <w:rFonts w:ascii="Arial Narrow" w:hAnsi="Arial Narrow"/>
                <w:b/>
                <w:bCs/>
                <w:sz w:val="20"/>
                <w:szCs w:val="20"/>
              </w:rPr>
              <w:t>DESCRIÇÃO DO(S) PRODUTO(S)</w:t>
            </w:r>
          </w:p>
        </w:tc>
        <w:tc>
          <w:tcPr>
            <w:tcW w:w="2333" w:type="dxa"/>
          </w:tcPr>
          <w:p w14:paraId="03269423" w14:textId="77777777" w:rsidR="0071205A" w:rsidRPr="0071205A" w:rsidRDefault="0071205A" w:rsidP="005B04E2">
            <w:pPr>
              <w:jc w:val="center"/>
              <w:rPr>
                <w:rFonts w:ascii="Arial Narrow" w:hAnsi="Arial Narrow"/>
                <w:b/>
                <w:bCs/>
                <w:sz w:val="20"/>
                <w:szCs w:val="20"/>
              </w:rPr>
            </w:pPr>
            <w:r w:rsidRPr="0071205A">
              <w:rPr>
                <w:rFonts w:ascii="Arial Narrow" w:hAnsi="Arial Narrow"/>
                <w:b/>
                <w:bCs/>
                <w:sz w:val="20"/>
                <w:szCs w:val="20"/>
              </w:rPr>
              <w:t>OBSERVAÇÕES</w:t>
            </w:r>
          </w:p>
        </w:tc>
      </w:tr>
      <w:tr w:rsidR="0071205A" w:rsidRPr="00274CF7" w14:paraId="715B3203" w14:textId="77777777" w:rsidTr="001D4E16">
        <w:trPr>
          <w:trHeight w:val="912"/>
        </w:trPr>
        <w:tc>
          <w:tcPr>
            <w:tcW w:w="2485" w:type="dxa"/>
            <w:vAlign w:val="center"/>
          </w:tcPr>
          <w:p w14:paraId="7B9A6165" w14:textId="77777777" w:rsidR="0071205A" w:rsidRPr="00274CF7" w:rsidRDefault="0071205A" w:rsidP="005B04E2">
            <w:pPr>
              <w:jc w:val="center"/>
              <w:rPr>
                <w:rFonts w:ascii="Arial Narrow" w:hAnsi="Arial Narrow"/>
                <w:sz w:val="28"/>
                <w:szCs w:val="28"/>
              </w:rPr>
            </w:pPr>
          </w:p>
        </w:tc>
        <w:tc>
          <w:tcPr>
            <w:tcW w:w="2535" w:type="dxa"/>
            <w:vAlign w:val="center"/>
          </w:tcPr>
          <w:p w14:paraId="6C974E35" w14:textId="77777777" w:rsidR="0071205A" w:rsidRPr="00274CF7" w:rsidRDefault="0071205A" w:rsidP="005B04E2">
            <w:pPr>
              <w:jc w:val="center"/>
              <w:rPr>
                <w:rFonts w:ascii="Arial Narrow" w:hAnsi="Arial Narrow"/>
                <w:sz w:val="28"/>
                <w:szCs w:val="28"/>
              </w:rPr>
            </w:pPr>
          </w:p>
        </w:tc>
        <w:tc>
          <w:tcPr>
            <w:tcW w:w="1566" w:type="dxa"/>
            <w:vAlign w:val="center"/>
          </w:tcPr>
          <w:p w14:paraId="03A04477" w14:textId="77777777" w:rsidR="0071205A" w:rsidRPr="00274CF7" w:rsidRDefault="0071205A" w:rsidP="005B04E2">
            <w:pPr>
              <w:jc w:val="center"/>
              <w:rPr>
                <w:rFonts w:ascii="Arial Narrow" w:hAnsi="Arial Narrow"/>
                <w:sz w:val="28"/>
                <w:szCs w:val="28"/>
              </w:rPr>
            </w:pPr>
          </w:p>
        </w:tc>
        <w:tc>
          <w:tcPr>
            <w:tcW w:w="2240" w:type="dxa"/>
            <w:vAlign w:val="center"/>
          </w:tcPr>
          <w:p w14:paraId="366F2A6D" w14:textId="77777777" w:rsidR="0071205A" w:rsidRPr="00274CF7" w:rsidRDefault="0071205A" w:rsidP="009B2577">
            <w:pPr>
              <w:rPr>
                <w:rFonts w:ascii="Arial Narrow" w:hAnsi="Arial Narrow"/>
                <w:sz w:val="28"/>
                <w:szCs w:val="28"/>
              </w:rPr>
            </w:pPr>
          </w:p>
        </w:tc>
        <w:tc>
          <w:tcPr>
            <w:tcW w:w="2368" w:type="dxa"/>
            <w:vAlign w:val="center"/>
          </w:tcPr>
          <w:p w14:paraId="61BB5CFB" w14:textId="77777777" w:rsidR="0071205A" w:rsidRPr="00274CF7" w:rsidRDefault="0071205A" w:rsidP="005B04E2">
            <w:pPr>
              <w:jc w:val="center"/>
              <w:rPr>
                <w:rFonts w:ascii="Arial Narrow" w:hAnsi="Arial Narrow"/>
                <w:sz w:val="28"/>
                <w:szCs w:val="28"/>
              </w:rPr>
            </w:pPr>
          </w:p>
        </w:tc>
        <w:tc>
          <w:tcPr>
            <w:tcW w:w="2157" w:type="dxa"/>
            <w:vAlign w:val="center"/>
          </w:tcPr>
          <w:p w14:paraId="6BEAEAAA" w14:textId="77777777" w:rsidR="0071205A" w:rsidRPr="00274CF7" w:rsidRDefault="0071205A" w:rsidP="005B04E2">
            <w:pPr>
              <w:jc w:val="center"/>
              <w:rPr>
                <w:rFonts w:ascii="Arial Narrow" w:hAnsi="Arial Narrow"/>
                <w:sz w:val="28"/>
                <w:szCs w:val="28"/>
              </w:rPr>
            </w:pPr>
          </w:p>
        </w:tc>
        <w:tc>
          <w:tcPr>
            <w:tcW w:w="1927" w:type="dxa"/>
            <w:vAlign w:val="center"/>
          </w:tcPr>
          <w:p w14:paraId="2E3961A9" w14:textId="77777777" w:rsidR="0071205A" w:rsidRPr="00274CF7" w:rsidRDefault="0071205A" w:rsidP="005B04E2">
            <w:pPr>
              <w:jc w:val="center"/>
              <w:rPr>
                <w:rFonts w:ascii="Arial Narrow" w:hAnsi="Arial Narrow"/>
                <w:sz w:val="28"/>
                <w:szCs w:val="28"/>
              </w:rPr>
            </w:pPr>
          </w:p>
        </w:tc>
        <w:tc>
          <w:tcPr>
            <w:tcW w:w="1881" w:type="dxa"/>
            <w:vAlign w:val="center"/>
          </w:tcPr>
          <w:p w14:paraId="6A646B6E" w14:textId="77777777" w:rsidR="0071205A" w:rsidRPr="00274CF7" w:rsidRDefault="0071205A" w:rsidP="005B04E2">
            <w:pPr>
              <w:jc w:val="center"/>
              <w:rPr>
                <w:rFonts w:ascii="Arial Narrow" w:hAnsi="Arial Narrow"/>
                <w:sz w:val="28"/>
                <w:szCs w:val="28"/>
              </w:rPr>
            </w:pPr>
          </w:p>
        </w:tc>
        <w:tc>
          <w:tcPr>
            <w:tcW w:w="2869" w:type="dxa"/>
            <w:vAlign w:val="center"/>
          </w:tcPr>
          <w:p w14:paraId="297A4F67" w14:textId="77777777" w:rsidR="0071205A" w:rsidRPr="00274CF7" w:rsidRDefault="0071205A" w:rsidP="005B04E2">
            <w:pPr>
              <w:jc w:val="center"/>
              <w:rPr>
                <w:rFonts w:ascii="Arial Narrow" w:hAnsi="Arial Narrow"/>
                <w:sz w:val="28"/>
                <w:szCs w:val="28"/>
              </w:rPr>
            </w:pPr>
          </w:p>
        </w:tc>
        <w:tc>
          <w:tcPr>
            <w:tcW w:w="2333" w:type="dxa"/>
          </w:tcPr>
          <w:p w14:paraId="5444E03C" w14:textId="77777777" w:rsidR="0071205A" w:rsidRPr="00274CF7" w:rsidRDefault="0071205A" w:rsidP="005B04E2">
            <w:pPr>
              <w:jc w:val="center"/>
              <w:rPr>
                <w:rFonts w:ascii="Arial Narrow" w:hAnsi="Arial Narrow"/>
                <w:sz w:val="28"/>
                <w:szCs w:val="28"/>
              </w:rPr>
            </w:pPr>
          </w:p>
        </w:tc>
      </w:tr>
      <w:tr w:rsidR="0071205A" w:rsidRPr="00274CF7" w14:paraId="34F8A2E0" w14:textId="77777777" w:rsidTr="001D4E16">
        <w:trPr>
          <w:trHeight w:val="912"/>
        </w:trPr>
        <w:tc>
          <w:tcPr>
            <w:tcW w:w="2485" w:type="dxa"/>
            <w:vAlign w:val="center"/>
          </w:tcPr>
          <w:p w14:paraId="0FCE0D89" w14:textId="77777777" w:rsidR="0071205A" w:rsidRPr="00274CF7" w:rsidRDefault="0071205A" w:rsidP="005B04E2">
            <w:pPr>
              <w:jc w:val="center"/>
              <w:rPr>
                <w:rFonts w:ascii="Arial Narrow" w:hAnsi="Arial Narrow"/>
                <w:sz w:val="28"/>
                <w:szCs w:val="28"/>
              </w:rPr>
            </w:pPr>
          </w:p>
        </w:tc>
        <w:tc>
          <w:tcPr>
            <w:tcW w:w="2535" w:type="dxa"/>
            <w:vAlign w:val="center"/>
          </w:tcPr>
          <w:p w14:paraId="6EE9F36B" w14:textId="77777777" w:rsidR="0071205A" w:rsidRPr="00274CF7" w:rsidRDefault="0071205A" w:rsidP="005B04E2">
            <w:pPr>
              <w:jc w:val="center"/>
              <w:rPr>
                <w:rFonts w:ascii="Arial Narrow" w:hAnsi="Arial Narrow"/>
                <w:sz w:val="28"/>
                <w:szCs w:val="28"/>
              </w:rPr>
            </w:pPr>
          </w:p>
        </w:tc>
        <w:tc>
          <w:tcPr>
            <w:tcW w:w="1566" w:type="dxa"/>
            <w:vAlign w:val="center"/>
          </w:tcPr>
          <w:p w14:paraId="202C47FC" w14:textId="77777777" w:rsidR="0071205A" w:rsidRPr="00274CF7" w:rsidRDefault="0071205A" w:rsidP="005B04E2">
            <w:pPr>
              <w:jc w:val="center"/>
              <w:rPr>
                <w:rFonts w:ascii="Arial Narrow" w:hAnsi="Arial Narrow"/>
                <w:sz w:val="28"/>
                <w:szCs w:val="28"/>
              </w:rPr>
            </w:pPr>
          </w:p>
        </w:tc>
        <w:tc>
          <w:tcPr>
            <w:tcW w:w="2240" w:type="dxa"/>
            <w:vAlign w:val="center"/>
          </w:tcPr>
          <w:p w14:paraId="5DD2489D" w14:textId="77777777" w:rsidR="0071205A" w:rsidRPr="00274CF7" w:rsidRDefault="0071205A" w:rsidP="009B2577">
            <w:pPr>
              <w:rPr>
                <w:rFonts w:ascii="Arial Narrow" w:hAnsi="Arial Narrow"/>
                <w:sz w:val="28"/>
                <w:szCs w:val="28"/>
              </w:rPr>
            </w:pPr>
          </w:p>
        </w:tc>
        <w:tc>
          <w:tcPr>
            <w:tcW w:w="2368" w:type="dxa"/>
            <w:vAlign w:val="center"/>
          </w:tcPr>
          <w:p w14:paraId="6738A678" w14:textId="77777777" w:rsidR="0071205A" w:rsidRPr="00274CF7" w:rsidRDefault="0071205A" w:rsidP="005B04E2">
            <w:pPr>
              <w:jc w:val="center"/>
              <w:rPr>
                <w:rFonts w:ascii="Arial Narrow" w:hAnsi="Arial Narrow"/>
                <w:sz w:val="28"/>
                <w:szCs w:val="28"/>
              </w:rPr>
            </w:pPr>
          </w:p>
        </w:tc>
        <w:tc>
          <w:tcPr>
            <w:tcW w:w="2157" w:type="dxa"/>
            <w:vAlign w:val="center"/>
          </w:tcPr>
          <w:p w14:paraId="035737F8" w14:textId="77777777" w:rsidR="0071205A" w:rsidRPr="00274CF7" w:rsidRDefault="0071205A" w:rsidP="005B04E2">
            <w:pPr>
              <w:jc w:val="center"/>
              <w:rPr>
                <w:rFonts w:ascii="Arial Narrow" w:hAnsi="Arial Narrow"/>
                <w:sz w:val="28"/>
                <w:szCs w:val="28"/>
              </w:rPr>
            </w:pPr>
          </w:p>
        </w:tc>
        <w:tc>
          <w:tcPr>
            <w:tcW w:w="1927" w:type="dxa"/>
            <w:vAlign w:val="center"/>
          </w:tcPr>
          <w:p w14:paraId="440AC790" w14:textId="77777777" w:rsidR="0071205A" w:rsidRPr="00274CF7" w:rsidRDefault="0071205A" w:rsidP="005B04E2">
            <w:pPr>
              <w:jc w:val="center"/>
              <w:rPr>
                <w:rFonts w:ascii="Arial Narrow" w:hAnsi="Arial Narrow"/>
                <w:sz w:val="28"/>
                <w:szCs w:val="28"/>
              </w:rPr>
            </w:pPr>
          </w:p>
        </w:tc>
        <w:tc>
          <w:tcPr>
            <w:tcW w:w="1881" w:type="dxa"/>
            <w:vAlign w:val="center"/>
          </w:tcPr>
          <w:p w14:paraId="6C96A811" w14:textId="77777777" w:rsidR="0071205A" w:rsidRPr="00274CF7" w:rsidRDefault="0071205A" w:rsidP="005B04E2">
            <w:pPr>
              <w:jc w:val="center"/>
              <w:rPr>
                <w:rFonts w:ascii="Arial Narrow" w:hAnsi="Arial Narrow"/>
                <w:sz w:val="28"/>
                <w:szCs w:val="28"/>
              </w:rPr>
            </w:pPr>
          </w:p>
        </w:tc>
        <w:tc>
          <w:tcPr>
            <w:tcW w:w="2869" w:type="dxa"/>
            <w:vAlign w:val="center"/>
          </w:tcPr>
          <w:p w14:paraId="6ABA7C53" w14:textId="77777777" w:rsidR="0071205A" w:rsidRPr="00274CF7" w:rsidRDefault="0071205A" w:rsidP="005B04E2">
            <w:pPr>
              <w:jc w:val="center"/>
              <w:rPr>
                <w:rFonts w:ascii="Arial Narrow" w:hAnsi="Arial Narrow"/>
                <w:sz w:val="28"/>
                <w:szCs w:val="28"/>
              </w:rPr>
            </w:pPr>
          </w:p>
        </w:tc>
        <w:tc>
          <w:tcPr>
            <w:tcW w:w="2333" w:type="dxa"/>
          </w:tcPr>
          <w:p w14:paraId="0F406894" w14:textId="77777777" w:rsidR="0071205A" w:rsidRPr="00274CF7" w:rsidRDefault="0071205A" w:rsidP="005B04E2">
            <w:pPr>
              <w:jc w:val="center"/>
              <w:rPr>
                <w:rFonts w:ascii="Arial Narrow" w:hAnsi="Arial Narrow"/>
                <w:sz w:val="28"/>
                <w:szCs w:val="28"/>
              </w:rPr>
            </w:pPr>
          </w:p>
        </w:tc>
      </w:tr>
      <w:tr w:rsidR="0071205A" w:rsidRPr="00274CF7" w14:paraId="65B58EEC" w14:textId="77777777" w:rsidTr="001D4E16">
        <w:trPr>
          <w:trHeight w:val="912"/>
        </w:trPr>
        <w:tc>
          <w:tcPr>
            <w:tcW w:w="2485" w:type="dxa"/>
            <w:vAlign w:val="center"/>
          </w:tcPr>
          <w:p w14:paraId="131B43A8" w14:textId="77777777" w:rsidR="0071205A" w:rsidRPr="00274CF7" w:rsidRDefault="0071205A" w:rsidP="005B04E2">
            <w:pPr>
              <w:jc w:val="center"/>
              <w:rPr>
                <w:rFonts w:ascii="Arial Narrow" w:hAnsi="Arial Narrow"/>
                <w:sz w:val="28"/>
                <w:szCs w:val="28"/>
              </w:rPr>
            </w:pPr>
          </w:p>
        </w:tc>
        <w:tc>
          <w:tcPr>
            <w:tcW w:w="2535" w:type="dxa"/>
            <w:vAlign w:val="center"/>
          </w:tcPr>
          <w:p w14:paraId="17FF3B42" w14:textId="77777777" w:rsidR="0071205A" w:rsidRPr="00274CF7" w:rsidRDefault="0071205A" w:rsidP="005B04E2">
            <w:pPr>
              <w:jc w:val="center"/>
              <w:rPr>
                <w:rFonts w:ascii="Arial Narrow" w:hAnsi="Arial Narrow"/>
                <w:sz w:val="28"/>
                <w:szCs w:val="28"/>
              </w:rPr>
            </w:pPr>
          </w:p>
        </w:tc>
        <w:tc>
          <w:tcPr>
            <w:tcW w:w="1566" w:type="dxa"/>
            <w:vAlign w:val="center"/>
          </w:tcPr>
          <w:p w14:paraId="3591016F" w14:textId="77777777" w:rsidR="0071205A" w:rsidRPr="00274CF7" w:rsidRDefault="0071205A" w:rsidP="005B04E2">
            <w:pPr>
              <w:jc w:val="center"/>
              <w:rPr>
                <w:rFonts w:ascii="Arial Narrow" w:hAnsi="Arial Narrow"/>
                <w:sz w:val="28"/>
                <w:szCs w:val="28"/>
              </w:rPr>
            </w:pPr>
          </w:p>
        </w:tc>
        <w:tc>
          <w:tcPr>
            <w:tcW w:w="2240" w:type="dxa"/>
            <w:vAlign w:val="center"/>
          </w:tcPr>
          <w:p w14:paraId="16F0CA7B" w14:textId="77777777" w:rsidR="0071205A" w:rsidRPr="00274CF7" w:rsidRDefault="0071205A" w:rsidP="009B2577">
            <w:pPr>
              <w:rPr>
                <w:rFonts w:ascii="Arial Narrow" w:hAnsi="Arial Narrow"/>
                <w:sz w:val="28"/>
                <w:szCs w:val="28"/>
              </w:rPr>
            </w:pPr>
          </w:p>
        </w:tc>
        <w:tc>
          <w:tcPr>
            <w:tcW w:w="2368" w:type="dxa"/>
            <w:vAlign w:val="center"/>
          </w:tcPr>
          <w:p w14:paraId="2E948B47" w14:textId="77777777" w:rsidR="0071205A" w:rsidRPr="00274CF7" w:rsidRDefault="0071205A" w:rsidP="005B04E2">
            <w:pPr>
              <w:jc w:val="center"/>
              <w:rPr>
                <w:rFonts w:ascii="Arial Narrow" w:hAnsi="Arial Narrow"/>
                <w:sz w:val="28"/>
                <w:szCs w:val="28"/>
              </w:rPr>
            </w:pPr>
          </w:p>
        </w:tc>
        <w:tc>
          <w:tcPr>
            <w:tcW w:w="2157" w:type="dxa"/>
            <w:vAlign w:val="center"/>
          </w:tcPr>
          <w:p w14:paraId="13AFFE49" w14:textId="77777777" w:rsidR="0071205A" w:rsidRPr="00274CF7" w:rsidRDefault="0071205A" w:rsidP="005B04E2">
            <w:pPr>
              <w:jc w:val="center"/>
              <w:rPr>
                <w:rFonts w:ascii="Arial Narrow" w:hAnsi="Arial Narrow"/>
                <w:sz w:val="28"/>
                <w:szCs w:val="28"/>
              </w:rPr>
            </w:pPr>
          </w:p>
        </w:tc>
        <w:tc>
          <w:tcPr>
            <w:tcW w:w="1927" w:type="dxa"/>
            <w:vAlign w:val="center"/>
          </w:tcPr>
          <w:p w14:paraId="61BAE1AD" w14:textId="77777777" w:rsidR="0071205A" w:rsidRPr="00274CF7" w:rsidRDefault="0071205A" w:rsidP="005B04E2">
            <w:pPr>
              <w:jc w:val="center"/>
              <w:rPr>
                <w:rFonts w:ascii="Arial Narrow" w:hAnsi="Arial Narrow"/>
                <w:sz w:val="28"/>
                <w:szCs w:val="28"/>
              </w:rPr>
            </w:pPr>
          </w:p>
        </w:tc>
        <w:tc>
          <w:tcPr>
            <w:tcW w:w="1881" w:type="dxa"/>
            <w:vAlign w:val="center"/>
          </w:tcPr>
          <w:p w14:paraId="59709BAA" w14:textId="77777777" w:rsidR="0071205A" w:rsidRPr="00274CF7" w:rsidRDefault="0071205A" w:rsidP="005B04E2">
            <w:pPr>
              <w:jc w:val="center"/>
              <w:rPr>
                <w:rFonts w:ascii="Arial Narrow" w:hAnsi="Arial Narrow"/>
                <w:sz w:val="28"/>
                <w:szCs w:val="28"/>
              </w:rPr>
            </w:pPr>
          </w:p>
        </w:tc>
        <w:tc>
          <w:tcPr>
            <w:tcW w:w="2869" w:type="dxa"/>
            <w:vAlign w:val="center"/>
          </w:tcPr>
          <w:p w14:paraId="50109F39" w14:textId="77777777" w:rsidR="0071205A" w:rsidRPr="00274CF7" w:rsidRDefault="0071205A" w:rsidP="005B04E2">
            <w:pPr>
              <w:jc w:val="center"/>
              <w:rPr>
                <w:rFonts w:ascii="Arial Narrow" w:hAnsi="Arial Narrow"/>
                <w:sz w:val="28"/>
                <w:szCs w:val="28"/>
              </w:rPr>
            </w:pPr>
          </w:p>
        </w:tc>
        <w:tc>
          <w:tcPr>
            <w:tcW w:w="2333" w:type="dxa"/>
          </w:tcPr>
          <w:p w14:paraId="28B93F13" w14:textId="77777777" w:rsidR="0071205A" w:rsidRPr="00274CF7" w:rsidRDefault="0071205A" w:rsidP="005B04E2">
            <w:pPr>
              <w:jc w:val="center"/>
              <w:rPr>
                <w:rFonts w:ascii="Arial Narrow" w:hAnsi="Arial Narrow"/>
                <w:sz w:val="28"/>
                <w:szCs w:val="28"/>
              </w:rPr>
            </w:pPr>
          </w:p>
        </w:tc>
      </w:tr>
      <w:tr w:rsidR="0071205A" w:rsidRPr="00274CF7" w14:paraId="196D1D09" w14:textId="77777777" w:rsidTr="001D4E16">
        <w:trPr>
          <w:trHeight w:val="912"/>
        </w:trPr>
        <w:tc>
          <w:tcPr>
            <w:tcW w:w="2485" w:type="dxa"/>
            <w:vAlign w:val="center"/>
          </w:tcPr>
          <w:p w14:paraId="1551BD06" w14:textId="77777777" w:rsidR="0071205A" w:rsidRPr="00274CF7" w:rsidRDefault="0071205A" w:rsidP="005B04E2">
            <w:pPr>
              <w:jc w:val="center"/>
              <w:rPr>
                <w:rFonts w:ascii="Arial Narrow" w:hAnsi="Arial Narrow"/>
                <w:sz w:val="28"/>
                <w:szCs w:val="28"/>
              </w:rPr>
            </w:pPr>
          </w:p>
        </w:tc>
        <w:tc>
          <w:tcPr>
            <w:tcW w:w="2535" w:type="dxa"/>
            <w:vAlign w:val="center"/>
          </w:tcPr>
          <w:p w14:paraId="7BCD5323" w14:textId="77777777" w:rsidR="0071205A" w:rsidRPr="00274CF7" w:rsidRDefault="0071205A" w:rsidP="005B04E2">
            <w:pPr>
              <w:jc w:val="center"/>
              <w:rPr>
                <w:rFonts w:ascii="Arial Narrow" w:hAnsi="Arial Narrow"/>
                <w:sz w:val="28"/>
                <w:szCs w:val="28"/>
              </w:rPr>
            </w:pPr>
          </w:p>
        </w:tc>
        <w:tc>
          <w:tcPr>
            <w:tcW w:w="1566" w:type="dxa"/>
            <w:vAlign w:val="center"/>
          </w:tcPr>
          <w:p w14:paraId="0EFB5C41" w14:textId="77777777" w:rsidR="0071205A" w:rsidRPr="00274CF7" w:rsidRDefault="0071205A" w:rsidP="005B04E2">
            <w:pPr>
              <w:jc w:val="center"/>
              <w:rPr>
                <w:rFonts w:ascii="Arial Narrow" w:hAnsi="Arial Narrow"/>
                <w:sz w:val="28"/>
                <w:szCs w:val="28"/>
              </w:rPr>
            </w:pPr>
          </w:p>
        </w:tc>
        <w:tc>
          <w:tcPr>
            <w:tcW w:w="2240" w:type="dxa"/>
            <w:vAlign w:val="center"/>
          </w:tcPr>
          <w:p w14:paraId="5C0EEAE0" w14:textId="77777777" w:rsidR="0071205A" w:rsidRPr="00274CF7" w:rsidRDefault="0071205A" w:rsidP="009B2577">
            <w:pPr>
              <w:rPr>
                <w:rFonts w:ascii="Arial Narrow" w:hAnsi="Arial Narrow"/>
                <w:sz w:val="28"/>
                <w:szCs w:val="28"/>
              </w:rPr>
            </w:pPr>
          </w:p>
        </w:tc>
        <w:tc>
          <w:tcPr>
            <w:tcW w:w="2368" w:type="dxa"/>
            <w:vAlign w:val="center"/>
          </w:tcPr>
          <w:p w14:paraId="4355753B" w14:textId="77777777" w:rsidR="0071205A" w:rsidRPr="00274CF7" w:rsidRDefault="0071205A" w:rsidP="005B04E2">
            <w:pPr>
              <w:jc w:val="center"/>
              <w:rPr>
                <w:rFonts w:ascii="Arial Narrow" w:hAnsi="Arial Narrow"/>
                <w:sz w:val="28"/>
                <w:szCs w:val="28"/>
              </w:rPr>
            </w:pPr>
          </w:p>
        </w:tc>
        <w:tc>
          <w:tcPr>
            <w:tcW w:w="2157" w:type="dxa"/>
            <w:vAlign w:val="center"/>
          </w:tcPr>
          <w:p w14:paraId="407F3AD1" w14:textId="77777777" w:rsidR="0071205A" w:rsidRPr="00274CF7" w:rsidRDefault="0071205A" w:rsidP="005B04E2">
            <w:pPr>
              <w:jc w:val="center"/>
              <w:rPr>
                <w:rFonts w:ascii="Arial Narrow" w:hAnsi="Arial Narrow"/>
                <w:sz w:val="28"/>
                <w:szCs w:val="28"/>
              </w:rPr>
            </w:pPr>
          </w:p>
        </w:tc>
        <w:tc>
          <w:tcPr>
            <w:tcW w:w="1927" w:type="dxa"/>
            <w:vAlign w:val="center"/>
          </w:tcPr>
          <w:p w14:paraId="6C002A5B" w14:textId="77777777" w:rsidR="0071205A" w:rsidRPr="00274CF7" w:rsidRDefault="0071205A" w:rsidP="005B04E2">
            <w:pPr>
              <w:jc w:val="center"/>
              <w:rPr>
                <w:rFonts w:ascii="Arial Narrow" w:hAnsi="Arial Narrow"/>
                <w:sz w:val="28"/>
                <w:szCs w:val="28"/>
              </w:rPr>
            </w:pPr>
          </w:p>
        </w:tc>
        <w:tc>
          <w:tcPr>
            <w:tcW w:w="1881" w:type="dxa"/>
            <w:vAlign w:val="center"/>
          </w:tcPr>
          <w:p w14:paraId="5D65DB5E" w14:textId="77777777" w:rsidR="0071205A" w:rsidRPr="00274CF7" w:rsidRDefault="0071205A" w:rsidP="005B04E2">
            <w:pPr>
              <w:jc w:val="center"/>
              <w:rPr>
                <w:rFonts w:ascii="Arial Narrow" w:hAnsi="Arial Narrow"/>
                <w:sz w:val="28"/>
                <w:szCs w:val="28"/>
              </w:rPr>
            </w:pPr>
          </w:p>
        </w:tc>
        <w:tc>
          <w:tcPr>
            <w:tcW w:w="2869" w:type="dxa"/>
            <w:vAlign w:val="center"/>
          </w:tcPr>
          <w:p w14:paraId="279D9E29" w14:textId="77777777" w:rsidR="0071205A" w:rsidRPr="00274CF7" w:rsidRDefault="0071205A" w:rsidP="005B04E2">
            <w:pPr>
              <w:jc w:val="center"/>
              <w:rPr>
                <w:rFonts w:ascii="Arial Narrow" w:hAnsi="Arial Narrow"/>
                <w:sz w:val="28"/>
                <w:szCs w:val="28"/>
              </w:rPr>
            </w:pPr>
          </w:p>
        </w:tc>
        <w:tc>
          <w:tcPr>
            <w:tcW w:w="2333" w:type="dxa"/>
          </w:tcPr>
          <w:p w14:paraId="64C94BC8" w14:textId="77777777" w:rsidR="0071205A" w:rsidRPr="00274CF7" w:rsidRDefault="0071205A" w:rsidP="005B04E2">
            <w:pPr>
              <w:jc w:val="center"/>
              <w:rPr>
                <w:rFonts w:ascii="Arial Narrow" w:hAnsi="Arial Narrow"/>
                <w:sz w:val="28"/>
                <w:szCs w:val="28"/>
              </w:rPr>
            </w:pPr>
          </w:p>
        </w:tc>
      </w:tr>
      <w:tr w:rsidR="0071205A" w:rsidRPr="00274CF7" w14:paraId="7ADA32CD" w14:textId="77777777" w:rsidTr="001D4E16">
        <w:trPr>
          <w:trHeight w:val="912"/>
        </w:trPr>
        <w:tc>
          <w:tcPr>
            <w:tcW w:w="2485" w:type="dxa"/>
            <w:vAlign w:val="center"/>
          </w:tcPr>
          <w:p w14:paraId="150A4292" w14:textId="77777777" w:rsidR="0071205A" w:rsidRPr="00274CF7" w:rsidRDefault="0071205A" w:rsidP="005B04E2">
            <w:pPr>
              <w:jc w:val="center"/>
              <w:rPr>
                <w:rFonts w:ascii="Arial Narrow" w:hAnsi="Arial Narrow"/>
                <w:sz w:val="28"/>
                <w:szCs w:val="28"/>
              </w:rPr>
            </w:pPr>
          </w:p>
        </w:tc>
        <w:tc>
          <w:tcPr>
            <w:tcW w:w="2535" w:type="dxa"/>
            <w:vAlign w:val="center"/>
          </w:tcPr>
          <w:p w14:paraId="45A88560" w14:textId="77777777" w:rsidR="0071205A" w:rsidRPr="00274CF7" w:rsidRDefault="0071205A" w:rsidP="005B04E2">
            <w:pPr>
              <w:jc w:val="center"/>
              <w:rPr>
                <w:rFonts w:ascii="Arial Narrow" w:hAnsi="Arial Narrow"/>
                <w:sz w:val="28"/>
                <w:szCs w:val="28"/>
              </w:rPr>
            </w:pPr>
          </w:p>
        </w:tc>
        <w:tc>
          <w:tcPr>
            <w:tcW w:w="1566" w:type="dxa"/>
            <w:vAlign w:val="center"/>
          </w:tcPr>
          <w:p w14:paraId="6D117F66" w14:textId="77777777" w:rsidR="0071205A" w:rsidRPr="00274CF7" w:rsidRDefault="0071205A" w:rsidP="005B04E2">
            <w:pPr>
              <w:jc w:val="center"/>
              <w:rPr>
                <w:rFonts w:ascii="Arial Narrow" w:hAnsi="Arial Narrow"/>
                <w:sz w:val="28"/>
                <w:szCs w:val="28"/>
              </w:rPr>
            </w:pPr>
          </w:p>
        </w:tc>
        <w:tc>
          <w:tcPr>
            <w:tcW w:w="2240" w:type="dxa"/>
            <w:vAlign w:val="center"/>
          </w:tcPr>
          <w:p w14:paraId="53516FDA" w14:textId="77777777" w:rsidR="0071205A" w:rsidRPr="00274CF7" w:rsidRDefault="0071205A" w:rsidP="009B2577">
            <w:pPr>
              <w:rPr>
                <w:rFonts w:ascii="Arial Narrow" w:hAnsi="Arial Narrow"/>
                <w:sz w:val="28"/>
                <w:szCs w:val="28"/>
              </w:rPr>
            </w:pPr>
          </w:p>
        </w:tc>
        <w:tc>
          <w:tcPr>
            <w:tcW w:w="2368" w:type="dxa"/>
            <w:vAlign w:val="center"/>
          </w:tcPr>
          <w:p w14:paraId="763CEB83" w14:textId="77777777" w:rsidR="0071205A" w:rsidRPr="00274CF7" w:rsidRDefault="0071205A" w:rsidP="005B04E2">
            <w:pPr>
              <w:jc w:val="center"/>
              <w:rPr>
                <w:rFonts w:ascii="Arial Narrow" w:hAnsi="Arial Narrow"/>
                <w:sz w:val="28"/>
                <w:szCs w:val="28"/>
              </w:rPr>
            </w:pPr>
          </w:p>
        </w:tc>
        <w:tc>
          <w:tcPr>
            <w:tcW w:w="2157" w:type="dxa"/>
            <w:vAlign w:val="center"/>
          </w:tcPr>
          <w:p w14:paraId="1A240152" w14:textId="77777777" w:rsidR="0071205A" w:rsidRPr="00274CF7" w:rsidRDefault="0071205A" w:rsidP="005B04E2">
            <w:pPr>
              <w:jc w:val="center"/>
              <w:rPr>
                <w:rFonts w:ascii="Arial Narrow" w:hAnsi="Arial Narrow"/>
                <w:sz w:val="28"/>
                <w:szCs w:val="28"/>
              </w:rPr>
            </w:pPr>
          </w:p>
        </w:tc>
        <w:tc>
          <w:tcPr>
            <w:tcW w:w="1927" w:type="dxa"/>
            <w:vAlign w:val="center"/>
          </w:tcPr>
          <w:p w14:paraId="72535CA9" w14:textId="77777777" w:rsidR="0071205A" w:rsidRPr="00274CF7" w:rsidRDefault="0071205A" w:rsidP="005B04E2">
            <w:pPr>
              <w:jc w:val="center"/>
              <w:rPr>
                <w:rFonts w:ascii="Arial Narrow" w:hAnsi="Arial Narrow"/>
                <w:sz w:val="28"/>
                <w:szCs w:val="28"/>
              </w:rPr>
            </w:pPr>
          </w:p>
        </w:tc>
        <w:tc>
          <w:tcPr>
            <w:tcW w:w="1881" w:type="dxa"/>
            <w:vAlign w:val="center"/>
          </w:tcPr>
          <w:p w14:paraId="0316B03E" w14:textId="77777777" w:rsidR="0071205A" w:rsidRPr="00274CF7" w:rsidRDefault="0071205A" w:rsidP="005B04E2">
            <w:pPr>
              <w:jc w:val="center"/>
              <w:rPr>
                <w:rFonts w:ascii="Arial Narrow" w:hAnsi="Arial Narrow"/>
                <w:sz w:val="28"/>
                <w:szCs w:val="28"/>
              </w:rPr>
            </w:pPr>
          </w:p>
        </w:tc>
        <w:tc>
          <w:tcPr>
            <w:tcW w:w="2869" w:type="dxa"/>
            <w:vAlign w:val="center"/>
          </w:tcPr>
          <w:p w14:paraId="1873DCEB" w14:textId="77777777" w:rsidR="0071205A" w:rsidRPr="00274CF7" w:rsidRDefault="0071205A" w:rsidP="005B04E2">
            <w:pPr>
              <w:jc w:val="center"/>
              <w:rPr>
                <w:rFonts w:ascii="Arial Narrow" w:hAnsi="Arial Narrow"/>
                <w:sz w:val="28"/>
                <w:szCs w:val="28"/>
              </w:rPr>
            </w:pPr>
          </w:p>
        </w:tc>
        <w:tc>
          <w:tcPr>
            <w:tcW w:w="2333" w:type="dxa"/>
          </w:tcPr>
          <w:p w14:paraId="2FEEE529" w14:textId="77777777" w:rsidR="0071205A" w:rsidRPr="00274CF7" w:rsidRDefault="0071205A" w:rsidP="005B04E2">
            <w:pPr>
              <w:jc w:val="center"/>
              <w:rPr>
                <w:rFonts w:ascii="Arial Narrow" w:hAnsi="Arial Narrow"/>
                <w:sz w:val="28"/>
                <w:szCs w:val="28"/>
              </w:rPr>
            </w:pPr>
          </w:p>
        </w:tc>
      </w:tr>
      <w:tr w:rsidR="0071205A" w:rsidRPr="00274CF7" w14:paraId="6CEDE193" w14:textId="77777777" w:rsidTr="001D4E16">
        <w:trPr>
          <w:trHeight w:val="912"/>
        </w:trPr>
        <w:tc>
          <w:tcPr>
            <w:tcW w:w="2485" w:type="dxa"/>
            <w:vAlign w:val="center"/>
          </w:tcPr>
          <w:p w14:paraId="6BA30014" w14:textId="77777777" w:rsidR="0071205A" w:rsidRPr="00274CF7" w:rsidRDefault="0071205A" w:rsidP="005B04E2">
            <w:pPr>
              <w:jc w:val="center"/>
              <w:rPr>
                <w:rFonts w:ascii="Arial Narrow" w:hAnsi="Arial Narrow"/>
                <w:sz w:val="28"/>
                <w:szCs w:val="28"/>
              </w:rPr>
            </w:pPr>
          </w:p>
        </w:tc>
        <w:tc>
          <w:tcPr>
            <w:tcW w:w="2535" w:type="dxa"/>
            <w:vAlign w:val="center"/>
          </w:tcPr>
          <w:p w14:paraId="6746F460" w14:textId="77777777" w:rsidR="0071205A" w:rsidRPr="00274CF7" w:rsidRDefault="0071205A" w:rsidP="005B04E2">
            <w:pPr>
              <w:jc w:val="center"/>
              <w:rPr>
                <w:rFonts w:ascii="Arial Narrow" w:hAnsi="Arial Narrow"/>
                <w:sz w:val="28"/>
                <w:szCs w:val="28"/>
              </w:rPr>
            </w:pPr>
          </w:p>
        </w:tc>
        <w:tc>
          <w:tcPr>
            <w:tcW w:w="1566" w:type="dxa"/>
            <w:vAlign w:val="center"/>
          </w:tcPr>
          <w:p w14:paraId="281A037C" w14:textId="77777777" w:rsidR="0071205A" w:rsidRPr="00274CF7" w:rsidRDefault="0071205A" w:rsidP="005B04E2">
            <w:pPr>
              <w:jc w:val="center"/>
              <w:rPr>
                <w:rFonts w:ascii="Arial Narrow" w:hAnsi="Arial Narrow"/>
                <w:sz w:val="28"/>
                <w:szCs w:val="28"/>
              </w:rPr>
            </w:pPr>
          </w:p>
        </w:tc>
        <w:tc>
          <w:tcPr>
            <w:tcW w:w="2240" w:type="dxa"/>
            <w:vAlign w:val="center"/>
          </w:tcPr>
          <w:p w14:paraId="09046226" w14:textId="77777777" w:rsidR="0071205A" w:rsidRPr="00274CF7" w:rsidRDefault="0071205A" w:rsidP="009B2577">
            <w:pPr>
              <w:rPr>
                <w:rFonts w:ascii="Arial Narrow" w:hAnsi="Arial Narrow"/>
                <w:sz w:val="28"/>
                <w:szCs w:val="28"/>
              </w:rPr>
            </w:pPr>
          </w:p>
        </w:tc>
        <w:tc>
          <w:tcPr>
            <w:tcW w:w="2368" w:type="dxa"/>
            <w:vAlign w:val="center"/>
          </w:tcPr>
          <w:p w14:paraId="083604D4" w14:textId="77777777" w:rsidR="0071205A" w:rsidRPr="00274CF7" w:rsidRDefault="0071205A" w:rsidP="005B04E2">
            <w:pPr>
              <w:jc w:val="center"/>
              <w:rPr>
                <w:rFonts w:ascii="Arial Narrow" w:hAnsi="Arial Narrow"/>
                <w:sz w:val="28"/>
                <w:szCs w:val="28"/>
              </w:rPr>
            </w:pPr>
          </w:p>
        </w:tc>
        <w:tc>
          <w:tcPr>
            <w:tcW w:w="2157" w:type="dxa"/>
            <w:vAlign w:val="center"/>
          </w:tcPr>
          <w:p w14:paraId="1B63F543" w14:textId="77777777" w:rsidR="0071205A" w:rsidRPr="00274CF7" w:rsidRDefault="0071205A" w:rsidP="005B04E2">
            <w:pPr>
              <w:jc w:val="center"/>
              <w:rPr>
                <w:rFonts w:ascii="Arial Narrow" w:hAnsi="Arial Narrow"/>
                <w:sz w:val="28"/>
                <w:szCs w:val="28"/>
              </w:rPr>
            </w:pPr>
          </w:p>
        </w:tc>
        <w:tc>
          <w:tcPr>
            <w:tcW w:w="1927" w:type="dxa"/>
            <w:vAlign w:val="center"/>
          </w:tcPr>
          <w:p w14:paraId="64C4C050" w14:textId="77777777" w:rsidR="0071205A" w:rsidRPr="00274CF7" w:rsidRDefault="0071205A" w:rsidP="005B04E2">
            <w:pPr>
              <w:jc w:val="center"/>
              <w:rPr>
                <w:rFonts w:ascii="Arial Narrow" w:hAnsi="Arial Narrow"/>
                <w:sz w:val="28"/>
                <w:szCs w:val="28"/>
              </w:rPr>
            </w:pPr>
          </w:p>
        </w:tc>
        <w:tc>
          <w:tcPr>
            <w:tcW w:w="1881" w:type="dxa"/>
            <w:vAlign w:val="center"/>
          </w:tcPr>
          <w:p w14:paraId="6B12A702" w14:textId="77777777" w:rsidR="0071205A" w:rsidRPr="00274CF7" w:rsidRDefault="0071205A" w:rsidP="005B04E2">
            <w:pPr>
              <w:jc w:val="center"/>
              <w:rPr>
                <w:rFonts w:ascii="Arial Narrow" w:hAnsi="Arial Narrow"/>
                <w:sz w:val="28"/>
                <w:szCs w:val="28"/>
              </w:rPr>
            </w:pPr>
          </w:p>
        </w:tc>
        <w:tc>
          <w:tcPr>
            <w:tcW w:w="2869" w:type="dxa"/>
            <w:vAlign w:val="center"/>
          </w:tcPr>
          <w:p w14:paraId="459DF1C9" w14:textId="77777777" w:rsidR="0071205A" w:rsidRPr="00274CF7" w:rsidRDefault="0071205A" w:rsidP="005B04E2">
            <w:pPr>
              <w:jc w:val="center"/>
              <w:rPr>
                <w:rFonts w:ascii="Arial Narrow" w:hAnsi="Arial Narrow"/>
                <w:sz w:val="28"/>
                <w:szCs w:val="28"/>
              </w:rPr>
            </w:pPr>
          </w:p>
        </w:tc>
        <w:tc>
          <w:tcPr>
            <w:tcW w:w="2333" w:type="dxa"/>
          </w:tcPr>
          <w:p w14:paraId="575181D0" w14:textId="77777777" w:rsidR="0071205A" w:rsidRPr="00274CF7" w:rsidRDefault="0071205A" w:rsidP="005B04E2">
            <w:pPr>
              <w:jc w:val="center"/>
              <w:rPr>
                <w:rFonts w:ascii="Arial Narrow" w:hAnsi="Arial Narrow"/>
                <w:sz w:val="28"/>
                <w:szCs w:val="28"/>
              </w:rPr>
            </w:pPr>
          </w:p>
        </w:tc>
      </w:tr>
    </w:tbl>
    <w:p w14:paraId="11828D22" w14:textId="77777777" w:rsidR="0071205A" w:rsidRPr="0071205A" w:rsidRDefault="0071205A">
      <w:pPr>
        <w:rPr>
          <w:sz w:val="28"/>
          <w:szCs w:val="28"/>
        </w:rPr>
      </w:pPr>
    </w:p>
    <w:p w14:paraId="64F608B0" w14:textId="47EBE392" w:rsidR="00325BA4" w:rsidRPr="0071205A" w:rsidRDefault="0071205A" w:rsidP="0071205A">
      <w:pPr>
        <w:rPr>
          <w:b/>
          <w:bCs/>
          <w:sz w:val="28"/>
          <w:szCs w:val="28"/>
        </w:rPr>
      </w:pPr>
      <w:r w:rsidRPr="0071205A">
        <w:rPr>
          <w:b/>
          <w:bCs/>
          <w:sz w:val="28"/>
          <w:szCs w:val="28"/>
        </w:rPr>
        <w:t>Diagnóstico:</w:t>
      </w:r>
    </w:p>
    <w:sectPr w:rsidR="00325BA4" w:rsidRPr="0071205A" w:rsidSect="0071205A">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D7DF6" w14:textId="77777777" w:rsidR="00B7602D" w:rsidRDefault="00B7602D" w:rsidP="00404FC3">
      <w:pPr>
        <w:spacing w:after="0" w:line="240" w:lineRule="auto"/>
      </w:pPr>
      <w:r>
        <w:separator/>
      </w:r>
    </w:p>
  </w:endnote>
  <w:endnote w:type="continuationSeparator" w:id="0">
    <w:p w14:paraId="1D5CDD3D" w14:textId="77777777" w:rsidR="00B7602D" w:rsidRDefault="00B7602D" w:rsidP="00404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8C80B" w14:textId="77777777" w:rsidR="00B7602D" w:rsidRDefault="00B7602D" w:rsidP="00404FC3">
      <w:pPr>
        <w:spacing w:after="0" w:line="240" w:lineRule="auto"/>
      </w:pPr>
      <w:r>
        <w:separator/>
      </w:r>
    </w:p>
  </w:footnote>
  <w:footnote w:type="continuationSeparator" w:id="0">
    <w:p w14:paraId="7415A4D8" w14:textId="77777777" w:rsidR="00B7602D" w:rsidRDefault="00B7602D" w:rsidP="00404F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1762F"/>
    <w:multiLevelType w:val="multilevel"/>
    <w:tmpl w:val="936C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507D9"/>
    <w:multiLevelType w:val="hybridMultilevel"/>
    <w:tmpl w:val="AEC44B88"/>
    <w:lvl w:ilvl="0" w:tplc="04160001">
      <w:start w:val="1"/>
      <w:numFmt w:val="bullet"/>
      <w:lvlText w:val=""/>
      <w:lvlJc w:val="left"/>
      <w:pPr>
        <w:ind w:left="801" w:hanging="360"/>
      </w:pPr>
      <w:rPr>
        <w:rFonts w:ascii="Symbol" w:hAnsi="Symbol" w:hint="default"/>
      </w:rPr>
    </w:lvl>
    <w:lvl w:ilvl="1" w:tplc="04160003" w:tentative="1">
      <w:start w:val="1"/>
      <w:numFmt w:val="bullet"/>
      <w:lvlText w:val="o"/>
      <w:lvlJc w:val="left"/>
      <w:pPr>
        <w:ind w:left="1521" w:hanging="360"/>
      </w:pPr>
      <w:rPr>
        <w:rFonts w:ascii="Courier New" w:hAnsi="Courier New" w:cs="Courier New" w:hint="default"/>
      </w:rPr>
    </w:lvl>
    <w:lvl w:ilvl="2" w:tplc="04160005" w:tentative="1">
      <w:start w:val="1"/>
      <w:numFmt w:val="bullet"/>
      <w:lvlText w:val=""/>
      <w:lvlJc w:val="left"/>
      <w:pPr>
        <w:ind w:left="2241" w:hanging="360"/>
      </w:pPr>
      <w:rPr>
        <w:rFonts w:ascii="Wingdings" w:hAnsi="Wingdings" w:hint="default"/>
      </w:rPr>
    </w:lvl>
    <w:lvl w:ilvl="3" w:tplc="04160001" w:tentative="1">
      <w:start w:val="1"/>
      <w:numFmt w:val="bullet"/>
      <w:lvlText w:val=""/>
      <w:lvlJc w:val="left"/>
      <w:pPr>
        <w:ind w:left="2961" w:hanging="360"/>
      </w:pPr>
      <w:rPr>
        <w:rFonts w:ascii="Symbol" w:hAnsi="Symbol" w:hint="default"/>
      </w:rPr>
    </w:lvl>
    <w:lvl w:ilvl="4" w:tplc="04160003" w:tentative="1">
      <w:start w:val="1"/>
      <w:numFmt w:val="bullet"/>
      <w:lvlText w:val="o"/>
      <w:lvlJc w:val="left"/>
      <w:pPr>
        <w:ind w:left="3681" w:hanging="360"/>
      </w:pPr>
      <w:rPr>
        <w:rFonts w:ascii="Courier New" w:hAnsi="Courier New" w:cs="Courier New" w:hint="default"/>
      </w:rPr>
    </w:lvl>
    <w:lvl w:ilvl="5" w:tplc="04160005" w:tentative="1">
      <w:start w:val="1"/>
      <w:numFmt w:val="bullet"/>
      <w:lvlText w:val=""/>
      <w:lvlJc w:val="left"/>
      <w:pPr>
        <w:ind w:left="4401" w:hanging="360"/>
      </w:pPr>
      <w:rPr>
        <w:rFonts w:ascii="Wingdings" w:hAnsi="Wingdings" w:hint="default"/>
      </w:rPr>
    </w:lvl>
    <w:lvl w:ilvl="6" w:tplc="04160001" w:tentative="1">
      <w:start w:val="1"/>
      <w:numFmt w:val="bullet"/>
      <w:lvlText w:val=""/>
      <w:lvlJc w:val="left"/>
      <w:pPr>
        <w:ind w:left="5121" w:hanging="360"/>
      </w:pPr>
      <w:rPr>
        <w:rFonts w:ascii="Symbol" w:hAnsi="Symbol" w:hint="default"/>
      </w:rPr>
    </w:lvl>
    <w:lvl w:ilvl="7" w:tplc="04160003" w:tentative="1">
      <w:start w:val="1"/>
      <w:numFmt w:val="bullet"/>
      <w:lvlText w:val="o"/>
      <w:lvlJc w:val="left"/>
      <w:pPr>
        <w:ind w:left="5841" w:hanging="360"/>
      </w:pPr>
      <w:rPr>
        <w:rFonts w:ascii="Courier New" w:hAnsi="Courier New" w:cs="Courier New" w:hint="default"/>
      </w:rPr>
    </w:lvl>
    <w:lvl w:ilvl="8" w:tplc="04160005" w:tentative="1">
      <w:start w:val="1"/>
      <w:numFmt w:val="bullet"/>
      <w:lvlText w:val=""/>
      <w:lvlJc w:val="left"/>
      <w:pPr>
        <w:ind w:left="6561" w:hanging="360"/>
      </w:pPr>
      <w:rPr>
        <w:rFonts w:ascii="Wingdings" w:hAnsi="Wingdings" w:hint="default"/>
      </w:rPr>
    </w:lvl>
  </w:abstractNum>
  <w:abstractNum w:abstractNumId="2" w15:restartNumberingAfterBreak="0">
    <w:nsid w:val="0D036233"/>
    <w:multiLevelType w:val="hybridMultilevel"/>
    <w:tmpl w:val="F138871E"/>
    <w:lvl w:ilvl="0" w:tplc="04160001">
      <w:start w:val="1"/>
      <w:numFmt w:val="bullet"/>
      <w:lvlText w:val=""/>
      <w:lvlJc w:val="left"/>
      <w:pPr>
        <w:ind w:left="801" w:hanging="360"/>
      </w:pPr>
      <w:rPr>
        <w:rFonts w:ascii="Symbol" w:hAnsi="Symbol" w:hint="default"/>
      </w:rPr>
    </w:lvl>
    <w:lvl w:ilvl="1" w:tplc="04160003">
      <w:start w:val="1"/>
      <w:numFmt w:val="bullet"/>
      <w:lvlText w:val="o"/>
      <w:lvlJc w:val="left"/>
      <w:pPr>
        <w:ind w:left="1521" w:hanging="360"/>
      </w:pPr>
      <w:rPr>
        <w:rFonts w:ascii="Courier New" w:hAnsi="Courier New" w:cs="Courier New" w:hint="default"/>
      </w:rPr>
    </w:lvl>
    <w:lvl w:ilvl="2" w:tplc="04160005" w:tentative="1">
      <w:start w:val="1"/>
      <w:numFmt w:val="bullet"/>
      <w:lvlText w:val=""/>
      <w:lvlJc w:val="left"/>
      <w:pPr>
        <w:ind w:left="2241" w:hanging="360"/>
      </w:pPr>
      <w:rPr>
        <w:rFonts w:ascii="Wingdings" w:hAnsi="Wingdings" w:hint="default"/>
      </w:rPr>
    </w:lvl>
    <w:lvl w:ilvl="3" w:tplc="04160001" w:tentative="1">
      <w:start w:val="1"/>
      <w:numFmt w:val="bullet"/>
      <w:lvlText w:val=""/>
      <w:lvlJc w:val="left"/>
      <w:pPr>
        <w:ind w:left="2961" w:hanging="360"/>
      </w:pPr>
      <w:rPr>
        <w:rFonts w:ascii="Symbol" w:hAnsi="Symbol" w:hint="default"/>
      </w:rPr>
    </w:lvl>
    <w:lvl w:ilvl="4" w:tplc="04160003" w:tentative="1">
      <w:start w:val="1"/>
      <w:numFmt w:val="bullet"/>
      <w:lvlText w:val="o"/>
      <w:lvlJc w:val="left"/>
      <w:pPr>
        <w:ind w:left="3681" w:hanging="360"/>
      </w:pPr>
      <w:rPr>
        <w:rFonts w:ascii="Courier New" w:hAnsi="Courier New" w:cs="Courier New" w:hint="default"/>
      </w:rPr>
    </w:lvl>
    <w:lvl w:ilvl="5" w:tplc="04160005" w:tentative="1">
      <w:start w:val="1"/>
      <w:numFmt w:val="bullet"/>
      <w:lvlText w:val=""/>
      <w:lvlJc w:val="left"/>
      <w:pPr>
        <w:ind w:left="4401" w:hanging="360"/>
      </w:pPr>
      <w:rPr>
        <w:rFonts w:ascii="Wingdings" w:hAnsi="Wingdings" w:hint="default"/>
      </w:rPr>
    </w:lvl>
    <w:lvl w:ilvl="6" w:tplc="04160001" w:tentative="1">
      <w:start w:val="1"/>
      <w:numFmt w:val="bullet"/>
      <w:lvlText w:val=""/>
      <w:lvlJc w:val="left"/>
      <w:pPr>
        <w:ind w:left="5121" w:hanging="360"/>
      </w:pPr>
      <w:rPr>
        <w:rFonts w:ascii="Symbol" w:hAnsi="Symbol" w:hint="default"/>
      </w:rPr>
    </w:lvl>
    <w:lvl w:ilvl="7" w:tplc="04160003" w:tentative="1">
      <w:start w:val="1"/>
      <w:numFmt w:val="bullet"/>
      <w:lvlText w:val="o"/>
      <w:lvlJc w:val="left"/>
      <w:pPr>
        <w:ind w:left="5841" w:hanging="360"/>
      </w:pPr>
      <w:rPr>
        <w:rFonts w:ascii="Courier New" w:hAnsi="Courier New" w:cs="Courier New" w:hint="default"/>
      </w:rPr>
    </w:lvl>
    <w:lvl w:ilvl="8" w:tplc="04160005" w:tentative="1">
      <w:start w:val="1"/>
      <w:numFmt w:val="bullet"/>
      <w:lvlText w:val=""/>
      <w:lvlJc w:val="left"/>
      <w:pPr>
        <w:ind w:left="6561" w:hanging="360"/>
      </w:pPr>
      <w:rPr>
        <w:rFonts w:ascii="Wingdings" w:hAnsi="Wingdings" w:hint="default"/>
      </w:rPr>
    </w:lvl>
  </w:abstractNum>
  <w:abstractNum w:abstractNumId="3" w15:restartNumberingAfterBreak="0">
    <w:nsid w:val="0D231867"/>
    <w:multiLevelType w:val="multilevel"/>
    <w:tmpl w:val="AF0A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C5E6D"/>
    <w:multiLevelType w:val="hybridMultilevel"/>
    <w:tmpl w:val="9B849A4C"/>
    <w:lvl w:ilvl="0" w:tplc="04160001">
      <w:start w:val="1"/>
      <w:numFmt w:val="bullet"/>
      <w:lvlText w:val=""/>
      <w:lvlJc w:val="left"/>
      <w:pPr>
        <w:ind w:left="801" w:hanging="360"/>
      </w:pPr>
      <w:rPr>
        <w:rFonts w:ascii="Symbol" w:hAnsi="Symbol" w:hint="default"/>
      </w:rPr>
    </w:lvl>
    <w:lvl w:ilvl="1" w:tplc="04160003" w:tentative="1">
      <w:start w:val="1"/>
      <w:numFmt w:val="bullet"/>
      <w:lvlText w:val="o"/>
      <w:lvlJc w:val="left"/>
      <w:pPr>
        <w:ind w:left="1521" w:hanging="360"/>
      </w:pPr>
      <w:rPr>
        <w:rFonts w:ascii="Courier New" w:hAnsi="Courier New" w:cs="Courier New" w:hint="default"/>
      </w:rPr>
    </w:lvl>
    <w:lvl w:ilvl="2" w:tplc="04160005" w:tentative="1">
      <w:start w:val="1"/>
      <w:numFmt w:val="bullet"/>
      <w:lvlText w:val=""/>
      <w:lvlJc w:val="left"/>
      <w:pPr>
        <w:ind w:left="2241" w:hanging="360"/>
      </w:pPr>
      <w:rPr>
        <w:rFonts w:ascii="Wingdings" w:hAnsi="Wingdings" w:hint="default"/>
      </w:rPr>
    </w:lvl>
    <w:lvl w:ilvl="3" w:tplc="04160001" w:tentative="1">
      <w:start w:val="1"/>
      <w:numFmt w:val="bullet"/>
      <w:lvlText w:val=""/>
      <w:lvlJc w:val="left"/>
      <w:pPr>
        <w:ind w:left="2961" w:hanging="360"/>
      </w:pPr>
      <w:rPr>
        <w:rFonts w:ascii="Symbol" w:hAnsi="Symbol" w:hint="default"/>
      </w:rPr>
    </w:lvl>
    <w:lvl w:ilvl="4" w:tplc="04160003" w:tentative="1">
      <w:start w:val="1"/>
      <w:numFmt w:val="bullet"/>
      <w:lvlText w:val="o"/>
      <w:lvlJc w:val="left"/>
      <w:pPr>
        <w:ind w:left="3681" w:hanging="360"/>
      </w:pPr>
      <w:rPr>
        <w:rFonts w:ascii="Courier New" w:hAnsi="Courier New" w:cs="Courier New" w:hint="default"/>
      </w:rPr>
    </w:lvl>
    <w:lvl w:ilvl="5" w:tplc="04160005" w:tentative="1">
      <w:start w:val="1"/>
      <w:numFmt w:val="bullet"/>
      <w:lvlText w:val=""/>
      <w:lvlJc w:val="left"/>
      <w:pPr>
        <w:ind w:left="4401" w:hanging="360"/>
      </w:pPr>
      <w:rPr>
        <w:rFonts w:ascii="Wingdings" w:hAnsi="Wingdings" w:hint="default"/>
      </w:rPr>
    </w:lvl>
    <w:lvl w:ilvl="6" w:tplc="04160001" w:tentative="1">
      <w:start w:val="1"/>
      <w:numFmt w:val="bullet"/>
      <w:lvlText w:val=""/>
      <w:lvlJc w:val="left"/>
      <w:pPr>
        <w:ind w:left="5121" w:hanging="360"/>
      </w:pPr>
      <w:rPr>
        <w:rFonts w:ascii="Symbol" w:hAnsi="Symbol" w:hint="default"/>
      </w:rPr>
    </w:lvl>
    <w:lvl w:ilvl="7" w:tplc="04160003" w:tentative="1">
      <w:start w:val="1"/>
      <w:numFmt w:val="bullet"/>
      <w:lvlText w:val="o"/>
      <w:lvlJc w:val="left"/>
      <w:pPr>
        <w:ind w:left="5841" w:hanging="360"/>
      </w:pPr>
      <w:rPr>
        <w:rFonts w:ascii="Courier New" w:hAnsi="Courier New" w:cs="Courier New" w:hint="default"/>
      </w:rPr>
    </w:lvl>
    <w:lvl w:ilvl="8" w:tplc="04160005" w:tentative="1">
      <w:start w:val="1"/>
      <w:numFmt w:val="bullet"/>
      <w:lvlText w:val=""/>
      <w:lvlJc w:val="left"/>
      <w:pPr>
        <w:ind w:left="6561" w:hanging="360"/>
      </w:pPr>
      <w:rPr>
        <w:rFonts w:ascii="Wingdings" w:hAnsi="Wingdings" w:hint="default"/>
      </w:rPr>
    </w:lvl>
  </w:abstractNum>
  <w:abstractNum w:abstractNumId="5" w15:restartNumberingAfterBreak="0">
    <w:nsid w:val="1AC77E75"/>
    <w:multiLevelType w:val="multilevel"/>
    <w:tmpl w:val="0416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2052175B"/>
    <w:multiLevelType w:val="hybridMultilevel"/>
    <w:tmpl w:val="F072E50A"/>
    <w:lvl w:ilvl="0" w:tplc="04160001">
      <w:start w:val="1"/>
      <w:numFmt w:val="bullet"/>
      <w:lvlText w:val=""/>
      <w:lvlJc w:val="left"/>
      <w:pPr>
        <w:ind w:left="801" w:hanging="360"/>
      </w:pPr>
      <w:rPr>
        <w:rFonts w:ascii="Symbol" w:hAnsi="Symbol" w:hint="default"/>
      </w:rPr>
    </w:lvl>
    <w:lvl w:ilvl="1" w:tplc="04160003">
      <w:start w:val="1"/>
      <w:numFmt w:val="bullet"/>
      <w:lvlText w:val="o"/>
      <w:lvlJc w:val="left"/>
      <w:pPr>
        <w:ind w:left="1521" w:hanging="360"/>
      </w:pPr>
      <w:rPr>
        <w:rFonts w:ascii="Courier New" w:hAnsi="Courier New" w:cs="Courier New" w:hint="default"/>
      </w:rPr>
    </w:lvl>
    <w:lvl w:ilvl="2" w:tplc="04160005" w:tentative="1">
      <w:start w:val="1"/>
      <w:numFmt w:val="bullet"/>
      <w:lvlText w:val=""/>
      <w:lvlJc w:val="left"/>
      <w:pPr>
        <w:ind w:left="2241" w:hanging="360"/>
      </w:pPr>
      <w:rPr>
        <w:rFonts w:ascii="Wingdings" w:hAnsi="Wingdings" w:hint="default"/>
      </w:rPr>
    </w:lvl>
    <w:lvl w:ilvl="3" w:tplc="04160001" w:tentative="1">
      <w:start w:val="1"/>
      <w:numFmt w:val="bullet"/>
      <w:lvlText w:val=""/>
      <w:lvlJc w:val="left"/>
      <w:pPr>
        <w:ind w:left="2961" w:hanging="360"/>
      </w:pPr>
      <w:rPr>
        <w:rFonts w:ascii="Symbol" w:hAnsi="Symbol" w:hint="default"/>
      </w:rPr>
    </w:lvl>
    <w:lvl w:ilvl="4" w:tplc="04160003" w:tentative="1">
      <w:start w:val="1"/>
      <w:numFmt w:val="bullet"/>
      <w:lvlText w:val="o"/>
      <w:lvlJc w:val="left"/>
      <w:pPr>
        <w:ind w:left="3681" w:hanging="360"/>
      </w:pPr>
      <w:rPr>
        <w:rFonts w:ascii="Courier New" w:hAnsi="Courier New" w:cs="Courier New" w:hint="default"/>
      </w:rPr>
    </w:lvl>
    <w:lvl w:ilvl="5" w:tplc="04160005" w:tentative="1">
      <w:start w:val="1"/>
      <w:numFmt w:val="bullet"/>
      <w:lvlText w:val=""/>
      <w:lvlJc w:val="left"/>
      <w:pPr>
        <w:ind w:left="4401" w:hanging="360"/>
      </w:pPr>
      <w:rPr>
        <w:rFonts w:ascii="Wingdings" w:hAnsi="Wingdings" w:hint="default"/>
      </w:rPr>
    </w:lvl>
    <w:lvl w:ilvl="6" w:tplc="04160001" w:tentative="1">
      <w:start w:val="1"/>
      <w:numFmt w:val="bullet"/>
      <w:lvlText w:val=""/>
      <w:lvlJc w:val="left"/>
      <w:pPr>
        <w:ind w:left="5121" w:hanging="360"/>
      </w:pPr>
      <w:rPr>
        <w:rFonts w:ascii="Symbol" w:hAnsi="Symbol" w:hint="default"/>
      </w:rPr>
    </w:lvl>
    <w:lvl w:ilvl="7" w:tplc="04160003" w:tentative="1">
      <w:start w:val="1"/>
      <w:numFmt w:val="bullet"/>
      <w:lvlText w:val="o"/>
      <w:lvlJc w:val="left"/>
      <w:pPr>
        <w:ind w:left="5841" w:hanging="360"/>
      </w:pPr>
      <w:rPr>
        <w:rFonts w:ascii="Courier New" w:hAnsi="Courier New" w:cs="Courier New" w:hint="default"/>
      </w:rPr>
    </w:lvl>
    <w:lvl w:ilvl="8" w:tplc="04160005" w:tentative="1">
      <w:start w:val="1"/>
      <w:numFmt w:val="bullet"/>
      <w:lvlText w:val=""/>
      <w:lvlJc w:val="left"/>
      <w:pPr>
        <w:ind w:left="6561" w:hanging="360"/>
      </w:pPr>
      <w:rPr>
        <w:rFonts w:ascii="Wingdings" w:hAnsi="Wingdings" w:hint="default"/>
      </w:rPr>
    </w:lvl>
  </w:abstractNum>
  <w:abstractNum w:abstractNumId="7" w15:restartNumberingAfterBreak="0">
    <w:nsid w:val="269C6726"/>
    <w:multiLevelType w:val="hybridMultilevel"/>
    <w:tmpl w:val="352C3BBA"/>
    <w:lvl w:ilvl="0" w:tplc="FFFFFFFF">
      <w:start w:val="1"/>
      <w:numFmt w:val="bullet"/>
      <w:lvlText w:val="o"/>
      <w:lvlJc w:val="left"/>
      <w:pPr>
        <w:ind w:left="1161" w:hanging="360"/>
      </w:pPr>
      <w:rPr>
        <w:rFonts w:ascii="Courier New" w:hAnsi="Courier New" w:cs="Courier New" w:hint="default"/>
      </w:rPr>
    </w:lvl>
    <w:lvl w:ilvl="1" w:tplc="04160003">
      <w:start w:val="1"/>
      <w:numFmt w:val="bullet"/>
      <w:lvlText w:val="o"/>
      <w:lvlJc w:val="left"/>
      <w:pPr>
        <w:ind w:left="1521" w:hanging="360"/>
      </w:pPr>
      <w:rPr>
        <w:rFonts w:ascii="Courier New" w:hAnsi="Courier New" w:cs="Courier New" w:hint="default"/>
      </w:rPr>
    </w:lvl>
    <w:lvl w:ilvl="2" w:tplc="FFFFFFFF" w:tentative="1">
      <w:start w:val="1"/>
      <w:numFmt w:val="bullet"/>
      <w:lvlText w:val=""/>
      <w:lvlJc w:val="left"/>
      <w:pPr>
        <w:ind w:left="2601" w:hanging="360"/>
      </w:pPr>
      <w:rPr>
        <w:rFonts w:ascii="Wingdings" w:hAnsi="Wingdings" w:hint="default"/>
      </w:rPr>
    </w:lvl>
    <w:lvl w:ilvl="3" w:tplc="FFFFFFFF" w:tentative="1">
      <w:start w:val="1"/>
      <w:numFmt w:val="bullet"/>
      <w:lvlText w:val=""/>
      <w:lvlJc w:val="left"/>
      <w:pPr>
        <w:ind w:left="3321" w:hanging="360"/>
      </w:pPr>
      <w:rPr>
        <w:rFonts w:ascii="Symbol" w:hAnsi="Symbol" w:hint="default"/>
      </w:rPr>
    </w:lvl>
    <w:lvl w:ilvl="4" w:tplc="FFFFFFFF" w:tentative="1">
      <w:start w:val="1"/>
      <w:numFmt w:val="bullet"/>
      <w:lvlText w:val="o"/>
      <w:lvlJc w:val="left"/>
      <w:pPr>
        <w:ind w:left="4041" w:hanging="360"/>
      </w:pPr>
      <w:rPr>
        <w:rFonts w:ascii="Courier New" w:hAnsi="Courier New" w:cs="Courier New" w:hint="default"/>
      </w:rPr>
    </w:lvl>
    <w:lvl w:ilvl="5" w:tplc="FFFFFFFF" w:tentative="1">
      <w:start w:val="1"/>
      <w:numFmt w:val="bullet"/>
      <w:lvlText w:val=""/>
      <w:lvlJc w:val="left"/>
      <w:pPr>
        <w:ind w:left="4761" w:hanging="360"/>
      </w:pPr>
      <w:rPr>
        <w:rFonts w:ascii="Wingdings" w:hAnsi="Wingdings" w:hint="default"/>
      </w:rPr>
    </w:lvl>
    <w:lvl w:ilvl="6" w:tplc="FFFFFFFF" w:tentative="1">
      <w:start w:val="1"/>
      <w:numFmt w:val="bullet"/>
      <w:lvlText w:val=""/>
      <w:lvlJc w:val="left"/>
      <w:pPr>
        <w:ind w:left="5481" w:hanging="360"/>
      </w:pPr>
      <w:rPr>
        <w:rFonts w:ascii="Symbol" w:hAnsi="Symbol" w:hint="default"/>
      </w:rPr>
    </w:lvl>
    <w:lvl w:ilvl="7" w:tplc="FFFFFFFF" w:tentative="1">
      <w:start w:val="1"/>
      <w:numFmt w:val="bullet"/>
      <w:lvlText w:val="o"/>
      <w:lvlJc w:val="left"/>
      <w:pPr>
        <w:ind w:left="6201" w:hanging="360"/>
      </w:pPr>
      <w:rPr>
        <w:rFonts w:ascii="Courier New" w:hAnsi="Courier New" w:cs="Courier New" w:hint="default"/>
      </w:rPr>
    </w:lvl>
    <w:lvl w:ilvl="8" w:tplc="FFFFFFFF" w:tentative="1">
      <w:start w:val="1"/>
      <w:numFmt w:val="bullet"/>
      <w:lvlText w:val=""/>
      <w:lvlJc w:val="left"/>
      <w:pPr>
        <w:ind w:left="6921" w:hanging="360"/>
      </w:pPr>
      <w:rPr>
        <w:rFonts w:ascii="Wingdings" w:hAnsi="Wingdings" w:hint="default"/>
      </w:rPr>
    </w:lvl>
  </w:abstractNum>
  <w:abstractNum w:abstractNumId="8" w15:restartNumberingAfterBreak="0">
    <w:nsid w:val="296E087E"/>
    <w:multiLevelType w:val="hybridMultilevel"/>
    <w:tmpl w:val="802CB302"/>
    <w:lvl w:ilvl="0" w:tplc="FFFFFFFF">
      <w:start w:val="1"/>
      <w:numFmt w:val="bullet"/>
      <w:lvlText w:val="o"/>
      <w:lvlJc w:val="left"/>
      <w:pPr>
        <w:ind w:left="1161" w:hanging="360"/>
      </w:pPr>
      <w:rPr>
        <w:rFonts w:ascii="Courier New" w:hAnsi="Courier New" w:cs="Courier New" w:hint="default"/>
      </w:rPr>
    </w:lvl>
    <w:lvl w:ilvl="1" w:tplc="04160005">
      <w:start w:val="1"/>
      <w:numFmt w:val="bullet"/>
      <w:lvlText w:val=""/>
      <w:lvlJc w:val="left"/>
      <w:pPr>
        <w:ind w:left="2241" w:hanging="360"/>
      </w:pPr>
      <w:rPr>
        <w:rFonts w:ascii="Wingdings" w:hAnsi="Wingdings" w:hint="default"/>
      </w:rPr>
    </w:lvl>
    <w:lvl w:ilvl="2" w:tplc="FFFFFFFF" w:tentative="1">
      <w:start w:val="1"/>
      <w:numFmt w:val="bullet"/>
      <w:lvlText w:val=""/>
      <w:lvlJc w:val="left"/>
      <w:pPr>
        <w:ind w:left="2601" w:hanging="360"/>
      </w:pPr>
      <w:rPr>
        <w:rFonts w:ascii="Wingdings" w:hAnsi="Wingdings" w:hint="default"/>
      </w:rPr>
    </w:lvl>
    <w:lvl w:ilvl="3" w:tplc="FFFFFFFF" w:tentative="1">
      <w:start w:val="1"/>
      <w:numFmt w:val="bullet"/>
      <w:lvlText w:val=""/>
      <w:lvlJc w:val="left"/>
      <w:pPr>
        <w:ind w:left="3321" w:hanging="360"/>
      </w:pPr>
      <w:rPr>
        <w:rFonts w:ascii="Symbol" w:hAnsi="Symbol" w:hint="default"/>
      </w:rPr>
    </w:lvl>
    <w:lvl w:ilvl="4" w:tplc="FFFFFFFF" w:tentative="1">
      <w:start w:val="1"/>
      <w:numFmt w:val="bullet"/>
      <w:lvlText w:val="o"/>
      <w:lvlJc w:val="left"/>
      <w:pPr>
        <w:ind w:left="4041" w:hanging="360"/>
      </w:pPr>
      <w:rPr>
        <w:rFonts w:ascii="Courier New" w:hAnsi="Courier New" w:cs="Courier New" w:hint="default"/>
      </w:rPr>
    </w:lvl>
    <w:lvl w:ilvl="5" w:tplc="FFFFFFFF" w:tentative="1">
      <w:start w:val="1"/>
      <w:numFmt w:val="bullet"/>
      <w:lvlText w:val=""/>
      <w:lvlJc w:val="left"/>
      <w:pPr>
        <w:ind w:left="4761" w:hanging="360"/>
      </w:pPr>
      <w:rPr>
        <w:rFonts w:ascii="Wingdings" w:hAnsi="Wingdings" w:hint="default"/>
      </w:rPr>
    </w:lvl>
    <w:lvl w:ilvl="6" w:tplc="FFFFFFFF" w:tentative="1">
      <w:start w:val="1"/>
      <w:numFmt w:val="bullet"/>
      <w:lvlText w:val=""/>
      <w:lvlJc w:val="left"/>
      <w:pPr>
        <w:ind w:left="5481" w:hanging="360"/>
      </w:pPr>
      <w:rPr>
        <w:rFonts w:ascii="Symbol" w:hAnsi="Symbol" w:hint="default"/>
      </w:rPr>
    </w:lvl>
    <w:lvl w:ilvl="7" w:tplc="FFFFFFFF" w:tentative="1">
      <w:start w:val="1"/>
      <w:numFmt w:val="bullet"/>
      <w:lvlText w:val="o"/>
      <w:lvlJc w:val="left"/>
      <w:pPr>
        <w:ind w:left="6201" w:hanging="360"/>
      </w:pPr>
      <w:rPr>
        <w:rFonts w:ascii="Courier New" w:hAnsi="Courier New" w:cs="Courier New" w:hint="default"/>
      </w:rPr>
    </w:lvl>
    <w:lvl w:ilvl="8" w:tplc="FFFFFFFF" w:tentative="1">
      <w:start w:val="1"/>
      <w:numFmt w:val="bullet"/>
      <w:lvlText w:val=""/>
      <w:lvlJc w:val="left"/>
      <w:pPr>
        <w:ind w:left="6921" w:hanging="360"/>
      </w:pPr>
      <w:rPr>
        <w:rFonts w:ascii="Wingdings" w:hAnsi="Wingdings" w:hint="default"/>
      </w:rPr>
    </w:lvl>
  </w:abstractNum>
  <w:abstractNum w:abstractNumId="9" w15:restartNumberingAfterBreak="0">
    <w:nsid w:val="30D765C6"/>
    <w:multiLevelType w:val="hybridMultilevel"/>
    <w:tmpl w:val="A11E6E0A"/>
    <w:lvl w:ilvl="0" w:tplc="04160001">
      <w:start w:val="1"/>
      <w:numFmt w:val="bullet"/>
      <w:lvlText w:val=""/>
      <w:lvlJc w:val="left"/>
      <w:pPr>
        <w:ind w:left="801" w:hanging="360"/>
      </w:pPr>
      <w:rPr>
        <w:rFonts w:ascii="Symbol" w:hAnsi="Symbol" w:hint="default"/>
      </w:rPr>
    </w:lvl>
    <w:lvl w:ilvl="1" w:tplc="04160003">
      <w:start w:val="1"/>
      <w:numFmt w:val="bullet"/>
      <w:lvlText w:val="o"/>
      <w:lvlJc w:val="left"/>
      <w:pPr>
        <w:ind w:left="1521" w:hanging="360"/>
      </w:pPr>
      <w:rPr>
        <w:rFonts w:ascii="Courier New" w:hAnsi="Courier New" w:cs="Courier New" w:hint="default"/>
      </w:rPr>
    </w:lvl>
    <w:lvl w:ilvl="2" w:tplc="04160005">
      <w:start w:val="1"/>
      <w:numFmt w:val="bullet"/>
      <w:lvlText w:val=""/>
      <w:lvlJc w:val="left"/>
      <w:pPr>
        <w:ind w:left="2241" w:hanging="360"/>
      </w:pPr>
      <w:rPr>
        <w:rFonts w:ascii="Wingdings" w:hAnsi="Wingdings" w:hint="default"/>
      </w:rPr>
    </w:lvl>
    <w:lvl w:ilvl="3" w:tplc="04160001" w:tentative="1">
      <w:start w:val="1"/>
      <w:numFmt w:val="bullet"/>
      <w:lvlText w:val=""/>
      <w:lvlJc w:val="left"/>
      <w:pPr>
        <w:ind w:left="2961" w:hanging="360"/>
      </w:pPr>
      <w:rPr>
        <w:rFonts w:ascii="Symbol" w:hAnsi="Symbol" w:hint="default"/>
      </w:rPr>
    </w:lvl>
    <w:lvl w:ilvl="4" w:tplc="04160003" w:tentative="1">
      <w:start w:val="1"/>
      <w:numFmt w:val="bullet"/>
      <w:lvlText w:val="o"/>
      <w:lvlJc w:val="left"/>
      <w:pPr>
        <w:ind w:left="3681" w:hanging="360"/>
      </w:pPr>
      <w:rPr>
        <w:rFonts w:ascii="Courier New" w:hAnsi="Courier New" w:cs="Courier New" w:hint="default"/>
      </w:rPr>
    </w:lvl>
    <w:lvl w:ilvl="5" w:tplc="04160005" w:tentative="1">
      <w:start w:val="1"/>
      <w:numFmt w:val="bullet"/>
      <w:lvlText w:val=""/>
      <w:lvlJc w:val="left"/>
      <w:pPr>
        <w:ind w:left="4401" w:hanging="360"/>
      </w:pPr>
      <w:rPr>
        <w:rFonts w:ascii="Wingdings" w:hAnsi="Wingdings" w:hint="default"/>
      </w:rPr>
    </w:lvl>
    <w:lvl w:ilvl="6" w:tplc="04160001" w:tentative="1">
      <w:start w:val="1"/>
      <w:numFmt w:val="bullet"/>
      <w:lvlText w:val=""/>
      <w:lvlJc w:val="left"/>
      <w:pPr>
        <w:ind w:left="5121" w:hanging="360"/>
      </w:pPr>
      <w:rPr>
        <w:rFonts w:ascii="Symbol" w:hAnsi="Symbol" w:hint="default"/>
      </w:rPr>
    </w:lvl>
    <w:lvl w:ilvl="7" w:tplc="04160003" w:tentative="1">
      <w:start w:val="1"/>
      <w:numFmt w:val="bullet"/>
      <w:lvlText w:val="o"/>
      <w:lvlJc w:val="left"/>
      <w:pPr>
        <w:ind w:left="5841" w:hanging="360"/>
      </w:pPr>
      <w:rPr>
        <w:rFonts w:ascii="Courier New" w:hAnsi="Courier New" w:cs="Courier New" w:hint="default"/>
      </w:rPr>
    </w:lvl>
    <w:lvl w:ilvl="8" w:tplc="04160005" w:tentative="1">
      <w:start w:val="1"/>
      <w:numFmt w:val="bullet"/>
      <w:lvlText w:val=""/>
      <w:lvlJc w:val="left"/>
      <w:pPr>
        <w:ind w:left="6561" w:hanging="360"/>
      </w:pPr>
      <w:rPr>
        <w:rFonts w:ascii="Wingdings" w:hAnsi="Wingdings" w:hint="default"/>
      </w:rPr>
    </w:lvl>
  </w:abstractNum>
  <w:abstractNum w:abstractNumId="10" w15:restartNumberingAfterBreak="0">
    <w:nsid w:val="31280DAF"/>
    <w:multiLevelType w:val="hybridMultilevel"/>
    <w:tmpl w:val="64B01F6A"/>
    <w:lvl w:ilvl="0" w:tplc="04160001">
      <w:start w:val="1"/>
      <w:numFmt w:val="bullet"/>
      <w:lvlText w:val=""/>
      <w:lvlJc w:val="left"/>
      <w:pPr>
        <w:ind w:left="801" w:hanging="360"/>
      </w:pPr>
      <w:rPr>
        <w:rFonts w:ascii="Symbol" w:hAnsi="Symbol" w:hint="default"/>
      </w:rPr>
    </w:lvl>
    <w:lvl w:ilvl="1" w:tplc="FFFFFFFF" w:tentative="1">
      <w:start w:val="1"/>
      <w:numFmt w:val="bullet"/>
      <w:lvlText w:val="o"/>
      <w:lvlJc w:val="left"/>
      <w:pPr>
        <w:ind w:left="1521" w:hanging="360"/>
      </w:pPr>
      <w:rPr>
        <w:rFonts w:ascii="Courier New" w:hAnsi="Courier New" w:cs="Courier New" w:hint="default"/>
      </w:rPr>
    </w:lvl>
    <w:lvl w:ilvl="2" w:tplc="FFFFFFFF" w:tentative="1">
      <w:start w:val="1"/>
      <w:numFmt w:val="bullet"/>
      <w:lvlText w:val=""/>
      <w:lvlJc w:val="left"/>
      <w:pPr>
        <w:ind w:left="2241" w:hanging="360"/>
      </w:pPr>
      <w:rPr>
        <w:rFonts w:ascii="Wingdings" w:hAnsi="Wingdings" w:hint="default"/>
      </w:rPr>
    </w:lvl>
    <w:lvl w:ilvl="3" w:tplc="FFFFFFFF" w:tentative="1">
      <w:start w:val="1"/>
      <w:numFmt w:val="bullet"/>
      <w:lvlText w:val=""/>
      <w:lvlJc w:val="left"/>
      <w:pPr>
        <w:ind w:left="2961" w:hanging="360"/>
      </w:pPr>
      <w:rPr>
        <w:rFonts w:ascii="Symbol" w:hAnsi="Symbol" w:hint="default"/>
      </w:rPr>
    </w:lvl>
    <w:lvl w:ilvl="4" w:tplc="FFFFFFFF" w:tentative="1">
      <w:start w:val="1"/>
      <w:numFmt w:val="bullet"/>
      <w:lvlText w:val="o"/>
      <w:lvlJc w:val="left"/>
      <w:pPr>
        <w:ind w:left="3681" w:hanging="360"/>
      </w:pPr>
      <w:rPr>
        <w:rFonts w:ascii="Courier New" w:hAnsi="Courier New" w:cs="Courier New" w:hint="default"/>
      </w:rPr>
    </w:lvl>
    <w:lvl w:ilvl="5" w:tplc="FFFFFFFF" w:tentative="1">
      <w:start w:val="1"/>
      <w:numFmt w:val="bullet"/>
      <w:lvlText w:val=""/>
      <w:lvlJc w:val="left"/>
      <w:pPr>
        <w:ind w:left="4401" w:hanging="360"/>
      </w:pPr>
      <w:rPr>
        <w:rFonts w:ascii="Wingdings" w:hAnsi="Wingdings" w:hint="default"/>
      </w:rPr>
    </w:lvl>
    <w:lvl w:ilvl="6" w:tplc="FFFFFFFF" w:tentative="1">
      <w:start w:val="1"/>
      <w:numFmt w:val="bullet"/>
      <w:lvlText w:val=""/>
      <w:lvlJc w:val="left"/>
      <w:pPr>
        <w:ind w:left="5121" w:hanging="360"/>
      </w:pPr>
      <w:rPr>
        <w:rFonts w:ascii="Symbol" w:hAnsi="Symbol" w:hint="default"/>
      </w:rPr>
    </w:lvl>
    <w:lvl w:ilvl="7" w:tplc="FFFFFFFF" w:tentative="1">
      <w:start w:val="1"/>
      <w:numFmt w:val="bullet"/>
      <w:lvlText w:val="o"/>
      <w:lvlJc w:val="left"/>
      <w:pPr>
        <w:ind w:left="5841" w:hanging="360"/>
      </w:pPr>
      <w:rPr>
        <w:rFonts w:ascii="Courier New" w:hAnsi="Courier New" w:cs="Courier New" w:hint="default"/>
      </w:rPr>
    </w:lvl>
    <w:lvl w:ilvl="8" w:tplc="FFFFFFFF" w:tentative="1">
      <w:start w:val="1"/>
      <w:numFmt w:val="bullet"/>
      <w:lvlText w:val=""/>
      <w:lvlJc w:val="left"/>
      <w:pPr>
        <w:ind w:left="6561" w:hanging="360"/>
      </w:pPr>
      <w:rPr>
        <w:rFonts w:ascii="Wingdings" w:hAnsi="Wingdings" w:hint="default"/>
      </w:rPr>
    </w:lvl>
  </w:abstractNum>
  <w:abstractNum w:abstractNumId="11" w15:restartNumberingAfterBreak="0">
    <w:nsid w:val="33D657C0"/>
    <w:multiLevelType w:val="hybridMultilevel"/>
    <w:tmpl w:val="30CEB7E2"/>
    <w:lvl w:ilvl="0" w:tplc="04160003">
      <w:start w:val="1"/>
      <w:numFmt w:val="bullet"/>
      <w:lvlText w:val="o"/>
      <w:lvlJc w:val="left"/>
      <w:pPr>
        <w:ind w:left="801" w:hanging="360"/>
      </w:pPr>
      <w:rPr>
        <w:rFonts w:ascii="Courier New" w:hAnsi="Courier New" w:cs="Courier New" w:hint="default"/>
      </w:rPr>
    </w:lvl>
    <w:lvl w:ilvl="1" w:tplc="04160003" w:tentative="1">
      <w:start w:val="1"/>
      <w:numFmt w:val="bullet"/>
      <w:lvlText w:val="o"/>
      <w:lvlJc w:val="left"/>
      <w:pPr>
        <w:ind w:left="1521" w:hanging="360"/>
      </w:pPr>
      <w:rPr>
        <w:rFonts w:ascii="Courier New" w:hAnsi="Courier New" w:cs="Courier New" w:hint="default"/>
      </w:rPr>
    </w:lvl>
    <w:lvl w:ilvl="2" w:tplc="04160005" w:tentative="1">
      <w:start w:val="1"/>
      <w:numFmt w:val="bullet"/>
      <w:lvlText w:val=""/>
      <w:lvlJc w:val="left"/>
      <w:pPr>
        <w:ind w:left="2241" w:hanging="360"/>
      </w:pPr>
      <w:rPr>
        <w:rFonts w:ascii="Wingdings" w:hAnsi="Wingdings" w:hint="default"/>
      </w:rPr>
    </w:lvl>
    <w:lvl w:ilvl="3" w:tplc="04160001" w:tentative="1">
      <w:start w:val="1"/>
      <w:numFmt w:val="bullet"/>
      <w:lvlText w:val=""/>
      <w:lvlJc w:val="left"/>
      <w:pPr>
        <w:ind w:left="2961" w:hanging="360"/>
      </w:pPr>
      <w:rPr>
        <w:rFonts w:ascii="Symbol" w:hAnsi="Symbol" w:hint="default"/>
      </w:rPr>
    </w:lvl>
    <w:lvl w:ilvl="4" w:tplc="04160003" w:tentative="1">
      <w:start w:val="1"/>
      <w:numFmt w:val="bullet"/>
      <w:lvlText w:val="o"/>
      <w:lvlJc w:val="left"/>
      <w:pPr>
        <w:ind w:left="3681" w:hanging="360"/>
      </w:pPr>
      <w:rPr>
        <w:rFonts w:ascii="Courier New" w:hAnsi="Courier New" w:cs="Courier New" w:hint="default"/>
      </w:rPr>
    </w:lvl>
    <w:lvl w:ilvl="5" w:tplc="04160005" w:tentative="1">
      <w:start w:val="1"/>
      <w:numFmt w:val="bullet"/>
      <w:lvlText w:val=""/>
      <w:lvlJc w:val="left"/>
      <w:pPr>
        <w:ind w:left="4401" w:hanging="360"/>
      </w:pPr>
      <w:rPr>
        <w:rFonts w:ascii="Wingdings" w:hAnsi="Wingdings" w:hint="default"/>
      </w:rPr>
    </w:lvl>
    <w:lvl w:ilvl="6" w:tplc="04160001" w:tentative="1">
      <w:start w:val="1"/>
      <w:numFmt w:val="bullet"/>
      <w:lvlText w:val=""/>
      <w:lvlJc w:val="left"/>
      <w:pPr>
        <w:ind w:left="5121" w:hanging="360"/>
      </w:pPr>
      <w:rPr>
        <w:rFonts w:ascii="Symbol" w:hAnsi="Symbol" w:hint="default"/>
      </w:rPr>
    </w:lvl>
    <w:lvl w:ilvl="7" w:tplc="04160003" w:tentative="1">
      <w:start w:val="1"/>
      <w:numFmt w:val="bullet"/>
      <w:lvlText w:val="o"/>
      <w:lvlJc w:val="left"/>
      <w:pPr>
        <w:ind w:left="5841" w:hanging="360"/>
      </w:pPr>
      <w:rPr>
        <w:rFonts w:ascii="Courier New" w:hAnsi="Courier New" w:cs="Courier New" w:hint="default"/>
      </w:rPr>
    </w:lvl>
    <w:lvl w:ilvl="8" w:tplc="04160005" w:tentative="1">
      <w:start w:val="1"/>
      <w:numFmt w:val="bullet"/>
      <w:lvlText w:val=""/>
      <w:lvlJc w:val="left"/>
      <w:pPr>
        <w:ind w:left="6561" w:hanging="360"/>
      </w:pPr>
      <w:rPr>
        <w:rFonts w:ascii="Wingdings" w:hAnsi="Wingdings" w:hint="default"/>
      </w:rPr>
    </w:lvl>
  </w:abstractNum>
  <w:abstractNum w:abstractNumId="12" w15:restartNumberingAfterBreak="0">
    <w:nsid w:val="379937FC"/>
    <w:multiLevelType w:val="hybridMultilevel"/>
    <w:tmpl w:val="31166CE0"/>
    <w:lvl w:ilvl="0" w:tplc="478E987C">
      <w:start w:val="1"/>
      <w:numFmt w:val="decimal"/>
      <w:lvlText w:val="%1."/>
      <w:lvlJc w:val="left"/>
      <w:pPr>
        <w:ind w:left="441" w:hanging="360"/>
      </w:pPr>
      <w:rPr>
        <w:rFonts w:hint="default"/>
      </w:rPr>
    </w:lvl>
    <w:lvl w:ilvl="1" w:tplc="04160019" w:tentative="1">
      <w:start w:val="1"/>
      <w:numFmt w:val="lowerLetter"/>
      <w:lvlText w:val="%2."/>
      <w:lvlJc w:val="left"/>
      <w:pPr>
        <w:ind w:left="1161" w:hanging="360"/>
      </w:pPr>
    </w:lvl>
    <w:lvl w:ilvl="2" w:tplc="0416001B" w:tentative="1">
      <w:start w:val="1"/>
      <w:numFmt w:val="lowerRoman"/>
      <w:lvlText w:val="%3."/>
      <w:lvlJc w:val="right"/>
      <w:pPr>
        <w:ind w:left="1881" w:hanging="180"/>
      </w:pPr>
    </w:lvl>
    <w:lvl w:ilvl="3" w:tplc="0416000F" w:tentative="1">
      <w:start w:val="1"/>
      <w:numFmt w:val="decimal"/>
      <w:lvlText w:val="%4."/>
      <w:lvlJc w:val="left"/>
      <w:pPr>
        <w:ind w:left="2601" w:hanging="360"/>
      </w:pPr>
    </w:lvl>
    <w:lvl w:ilvl="4" w:tplc="04160019" w:tentative="1">
      <w:start w:val="1"/>
      <w:numFmt w:val="lowerLetter"/>
      <w:lvlText w:val="%5."/>
      <w:lvlJc w:val="left"/>
      <w:pPr>
        <w:ind w:left="3321" w:hanging="360"/>
      </w:pPr>
    </w:lvl>
    <w:lvl w:ilvl="5" w:tplc="0416001B" w:tentative="1">
      <w:start w:val="1"/>
      <w:numFmt w:val="lowerRoman"/>
      <w:lvlText w:val="%6."/>
      <w:lvlJc w:val="right"/>
      <w:pPr>
        <w:ind w:left="4041" w:hanging="180"/>
      </w:pPr>
    </w:lvl>
    <w:lvl w:ilvl="6" w:tplc="0416000F" w:tentative="1">
      <w:start w:val="1"/>
      <w:numFmt w:val="decimal"/>
      <w:lvlText w:val="%7."/>
      <w:lvlJc w:val="left"/>
      <w:pPr>
        <w:ind w:left="4761" w:hanging="360"/>
      </w:pPr>
    </w:lvl>
    <w:lvl w:ilvl="7" w:tplc="04160019" w:tentative="1">
      <w:start w:val="1"/>
      <w:numFmt w:val="lowerLetter"/>
      <w:lvlText w:val="%8."/>
      <w:lvlJc w:val="left"/>
      <w:pPr>
        <w:ind w:left="5481" w:hanging="360"/>
      </w:pPr>
    </w:lvl>
    <w:lvl w:ilvl="8" w:tplc="0416001B" w:tentative="1">
      <w:start w:val="1"/>
      <w:numFmt w:val="lowerRoman"/>
      <w:lvlText w:val="%9."/>
      <w:lvlJc w:val="right"/>
      <w:pPr>
        <w:ind w:left="6201" w:hanging="180"/>
      </w:pPr>
    </w:lvl>
  </w:abstractNum>
  <w:abstractNum w:abstractNumId="13" w15:restartNumberingAfterBreak="0">
    <w:nsid w:val="46B269A8"/>
    <w:multiLevelType w:val="hybridMultilevel"/>
    <w:tmpl w:val="4B78D0E8"/>
    <w:lvl w:ilvl="0" w:tplc="04160001">
      <w:start w:val="1"/>
      <w:numFmt w:val="bullet"/>
      <w:lvlText w:val=""/>
      <w:lvlJc w:val="left"/>
      <w:pPr>
        <w:ind w:left="801" w:hanging="360"/>
      </w:pPr>
      <w:rPr>
        <w:rFonts w:ascii="Symbol" w:hAnsi="Symbol" w:hint="default"/>
      </w:rPr>
    </w:lvl>
    <w:lvl w:ilvl="1" w:tplc="04160003" w:tentative="1">
      <w:start w:val="1"/>
      <w:numFmt w:val="bullet"/>
      <w:lvlText w:val="o"/>
      <w:lvlJc w:val="left"/>
      <w:pPr>
        <w:ind w:left="1521" w:hanging="360"/>
      </w:pPr>
      <w:rPr>
        <w:rFonts w:ascii="Courier New" w:hAnsi="Courier New" w:cs="Courier New" w:hint="default"/>
      </w:rPr>
    </w:lvl>
    <w:lvl w:ilvl="2" w:tplc="04160005" w:tentative="1">
      <w:start w:val="1"/>
      <w:numFmt w:val="bullet"/>
      <w:lvlText w:val=""/>
      <w:lvlJc w:val="left"/>
      <w:pPr>
        <w:ind w:left="2241" w:hanging="360"/>
      </w:pPr>
      <w:rPr>
        <w:rFonts w:ascii="Wingdings" w:hAnsi="Wingdings" w:hint="default"/>
      </w:rPr>
    </w:lvl>
    <w:lvl w:ilvl="3" w:tplc="04160001" w:tentative="1">
      <w:start w:val="1"/>
      <w:numFmt w:val="bullet"/>
      <w:lvlText w:val=""/>
      <w:lvlJc w:val="left"/>
      <w:pPr>
        <w:ind w:left="2961" w:hanging="360"/>
      </w:pPr>
      <w:rPr>
        <w:rFonts w:ascii="Symbol" w:hAnsi="Symbol" w:hint="default"/>
      </w:rPr>
    </w:lvl>
    <w:lvl w:ilvl="4" w:tplc="04160003" w:tentative="1">
      <w:start w:val="1"/>
      <w:numFmt w:val="bullet"/>
      <w:lvlText w:val="o"/>
      <w:lvlJc w:val="left"/>
      <w:pPr>
        <w:ind w:left="3681" w:hanging="360"/>
      </w:pPr>
      <w:rPr>
        <w:rFonts w:ascii="Courier New" w:hAnsi="Courier New" w:cs="Courier New" w:hint="default"/>
      </w:rPr>
    </w:lvl>
    <w:lvl w:ilvl="5" w:tplc="04160005" w:tentative="1">
      <w:start w:val="1"/>
      <w:numFmt w:val="bullet"/>
      <w:lvlText w:val=""/>
      <w:lvlJc w:val="left"/>
      <w:pPr>
        <w:ind w:left="4401" w:hanging="360"/>
      </w:pPr>
      <w:rPr>
        <w:rFonts w:ascii="Wingdings" w:hAnsi="Wingdings" w:hint="default"/>
      </w:rPr>
    </w:lvl>
    <w:lvl w:ilvl="6" w:tplc="04160001" w:tentative="1">
      <w:start w:val="1"/>
      <w:numFmt w:val="bullet"/>
      <w:lvlText w:val=""/>
      <w:lvlJc w:val="left"/>
      <w:pPr>
        <w:ind w:left="5121" w:hanging="360"/>
      </w:pPr>
      <w:rPr>
        <w:rFonts w:ascii="Symbol" w:hAnsi="Symbol" w:hint="default"/>
      </w:rPr>
    </w:lvl>
    <w:lvl w:ilvl="7" w:tplc="04160003" w:tentative="1">
      <w:start w:val="1"/>
      <w:numFmt w:val="bullet"/>
      <w:lvlText w:val="o"/>
      <w:lvlJc w:val="left"/>
      <w:pPr>
        <w:ind w:left="5841" w:hanging="360"/>
      </w:pPr>
      <w:rPr>
        <w:rFonts w:ascii="Courier New" w:hAnsi="Courier New" w:cs="Courier New" w:hint="default"/>
      </w:rPr>
    </w:lvl>
    <w:lvl w:ilvl="8" w:tplc="04160005" w:tentative="1">
      <w:start w:val="1"/>
      <w:numFmt w:val="bullet"/>
      <w:lvlText w:val=""/>
      <w:lvlJc w:val="left"/>
      <w:pPr>
        <w:ind w:left="6561" w:hanging="360"/>
      </w:pPr>
      <w:rPr>
        <w:rFonts w:ascii="Wingdings" w:hAnsi="Wingdings" w:hint="default"/>
      </w:rPr>
    </w:lvl>
  </w:abstractNum>
  <w:abstractNum w:abstractNumId="14" w15:restartNumberingAfterBreak="0">
    <w:nsid w:val="4B7C0F68"/>
    <w:multiLevelType w:val="hybridMultilevel"/>
    <w:tmpl w:val="8A9AD76C"/>
    <w:lvl w:ilvl="0" w:tplc="04160001">
      <w:start w:val="1"/>
      <w:numFmt w:val="bullet"/>
      <w:lvlText w:val=""/>
      <w:lvlJc w:val="left"/>
      <w:pPr>
        <w:ind w:left="801" w:hanging="360"/>
      </w:pPr>
      <w:rPr>
        <w:rFonts w:ascii="Symbol" w:hAnsi="Symbol" w:hint="default"/>
      </w:rPr>
    </w:lvl>
    <w:lvl w:ilvl="1" w:tplc="04160003" w:tentative="1">
      <w:start w:val="1"/>
      <w:numFmt w:val="bullet"/>
      <w:lvlText w:val="o"/>
      <w:lvlJc w:val="left"/>
      <w:pPr>
        <w:ind w:left="1521" w:hanging="360"/>
      </w:pPr>
      <w:rPr>
        <w:rFonts w:ascii="Courier New" w:hAnsi="Courier New" w:cs="Courier New" w:hint="default"/>
      </w:rPr>
    </w:lvl>
    <w:lvl w:ilvl="2" w:tplc="04160005" w:tentative="1">
      <w:start w:val="1"/>
      <w:numFmt w:val="bullet"/>
      <w:lvlText w:val=""/>
      <w:lvlJc w:val="left"/>
      <w:pPr>
        <w:ind w:left="2241" w:hanging="360"/>
      </w:pPr>
      <w:rPr>
        <w:rFonts w:ascii="Wingdings" w:hAnsi="Wingdings" w:hint="default"/>
      </w:rPr>
    </w:lvl>
    <w:lvl w:ilvl="3" w:tplc="04160001" w:tentative="1">
      <w:start w:val="1"/>
      <w:numFmt w:val="bullet"/>
      <w:lvlText w:val=""/>
      <w:lvlJc w:val="left"/>
      <w:pPr>
        <w:ind w:left="2961" w:hanging="360"/>
      </w:pPr>
      <w:rPr>
        <w:rFonts w:ascii="Symbol" w:hAnsi="Symbol" w:hint="default"/>
      </w:rPr>
    </w:lvl>
    <w:lvl w:ilvl="4" w:tplc="04160003" w:tentative="1">
      <w:start w:val="1"/>
      <w:numFmt w:val="bullet"/>
      <w:lvlText w:val="o"/>
      <w:lvlJc w:val="left"/>
      <w:pPr>
        <w:ind w:left="3681" w:hanging="360"/>
      </w:pPr>
      <w:rPr>
        <w:rFonts w:ascii="Courier New" w:hAnsi="Courier New" w:cs="Courier New" w:hint="default"/>
      </w:rPr>
    </w:lvl>
    <w:lvl w:ilvl="5" w:tplc="04160005" w:tentative="1">
      <w:start w:val="1"/>
      <w:numFmt w:val="bullet"/>
      <w:lvlText w:val=""/>
      <w:lvlJc w:val="left"/>
      <w:pPr>
        <w:ind w:left="4401" w:hanging="360"/>
      </w:pPr>
      <w:rPr>
        <w:rFonts w:ascii="Wingdings" w:hAnsi="Wingdings" w:hint="default"/>
      </w:rPr>
    </w:lvl>
    <w:lvl w:ilvl="6" w:tplc="04160001" w:tentative="1">
      <w:start w:val="1"/>
      <w:numFmt w:val="bullet"/>
      <w:lvlText w:val=""/>
      <w:lvlJc w:val="left"/>
      <w:pPr>
        <w:ind w:left="5121" w:hanging="360"/>
      </w:pPr>
      <w:rPr>
        <w:rFonts w:ascii="Symbol" w:hAnsi="Symbol" w:hint="default"/>
      </w:rPr>
    </w:lvl>
    <w:lvl w:ilvl="7" w:tplc="04160003" w:tentative="1">
      <w:start w:val="1"/>
      <w:numFmt w:val="bullet"/>
      <w:lvlText w:val="o"/>
      <w:lvlJc w:val="left"/>
      <w:pPr>
        <w:ind w:left="5841" w:hanging="360"/>
      </w:pPr>
      <w:rPr>
        <w:rFonts w:ascii="Courier New" w:hAnsi="Courier New" w:cs="Courier New" w:hint="default"/>
      </w:rPr>
    </w:lvl>
    <w:lvl w:ilvl="8" w:tplc="04160005" w:tentative="1">
      <w:start w:val="1"/>
      <w:numFmt w:val="bullet"/>
      <w:lvlText w:val=""/>
      <w:lvlJc w:val="left"/>
      <w:pPr>
        <w:ind w:left="6561" w:hanging="360"/>
      </w:pPr>
      <w:rPr>
        <w:rFonts w:ascii="Wingdings" w:hAnsi="Wingdings" w:hint="default"/>
      </w:rPr>
    </w:lvl>
  </w:abstractNum>
  <w:abstractNum w:abstractNumId="15" w15:restartNumberingAfterBreak="0">
    <w:nsid w:val="536B7C72"/>
    <w:multiLevelType w:val="hybridMultilevel"/>
    <w:tmpl w:val="4686D61A"/>
    <w:lvl w:ilvl="0" w:tplc="EDF42BDE">
      <w:start w:val="1"/>
      <w:numFmt w:val="decimal"/>
      <w:lvlText w:val="%1."/>
      <w:lvlJc w:val="left"/>
      <w:pPr>
        <w:ind w:left="441" w:hanging="360"/>
      </w:pPr>
      <w:rPr>
        <w:rFonts w:hint="default"/>
        <w:b/>
      </w:rPr>
    </w:lvl>
    <w:lvl w:ilvl="1" w:tplc="04160019" w:tentative="1">
      <w:start w:val="1"/>
      <w:numFmt w:val="lowerLetter"/>
      <w:lvlText w:val="%2."/>
      <w:lvlJc w:val="left"/>
      <w:pPr>
        <w:ind w:left="1161" w:hanging="360"/>
      </w:pPr>
    </w:lvl>
    <w:lvl w:ilvl="2" w:tplc="0416001B" w:tentative="1">
      <w:start w:val="1"/>
      <w:numFmt w:val="lowerRoman"/>
      <w:lvlText w:val="%3."/>
      <w:lvlJc w:val="right"/>
      <w:pPr>
        <w:ind w:left="1881" w:hanging="180"/>
      </w:pPr>
    </w:lvl>
    <w:lvl w:ilvl="3" w:tplc="0416000F" w:tentative="1">
      <w:start w:val="1"/>
      <w:numFmt w:val="decimal"/>
      <w:lvlText w:val="%4."/>
      <w:lvlJc w:val="left"/>
      <w:pPr>
        <w:ind w:left="2601" w:hanging="360"/>
      </w:pPr>
    </w:lvl>
    <w:lvl w:ilvl="4" w:tplc="04160019" w:tentative="1">
      <w:start w:val="1"/>
      <w:numFmt w:val="lowerLetter"/>
      <w:lvlText w:val="%5."/>
      <w:lvlJc w:val="left"/>
      <w:pPr>
        <w:ind w:left="3321" w:hanging="360"/>
      </w:pPr>
    </w:lvl>
    <w:lvl w:ilvl="5" w:tplc="0416001B" w:tentative="1">
      <w:start w:val="1"/>
      <w:numFmt w:val="lowerRoman"/>
      <w:lvlText w:val="%6."/>
      <w:lvlJc w:val="right"/>
      <w:pPr>
        <w:ind w:left="4041" w:hanging="180"/>
      </w:pPr>
    </w:lvl>
    <w:lvl w:ilvl="6" w:tplc="0416000F" w:tentative="1">
      <w:start w:val="1"/>
      <w:numFmt w:val="decimal"/>
      <w:lvlText w:val="%7."/>
      <w:lvlJc w:val="left"/>
      <w:pPr>
        <w:ind w:left="4761" w:hanging="360"/>
      </w:pPr>
    </w:lvl>
    <w:lvl w:ilvl="7" w:tplc="04160019" w:tentative="1">
      <w:start w:val="1"/>
      <w:numFmt w:val="lowerLetter"/>
      <w:lvlText w:val="%8."/>
      <w:lvlJc w:val="left"/>
      <w:pPr>
        <w:ind w:left="5481" w:hanging="360"/>
      </w:pPr>
    </w:lvl>
    <w:lvl w:ilvl="8" w:tplc="0416001B" w:tentative="1">
      <w:start w:val="1"/>
      <w:numFmt w:val="lowerRoman"/>
      <w:lvlText w:val="%9."/>
      <w:lvlJc w:val="right"/>
      <w:pPr>
        <w:ind w:left="6201" w:hanging="180"/>
      </w:pPr>
    </w:lvl>
  </w:abstractNum>
  <w:abstractNum w:abstractNumId="16" w15:restartNumberingAfterBreak="0">
    <w:nsid w:val="58F732EC"/>
    <w:multiLevelType w:val="hybridMultilevel"/>
    <w:tmpl w:val="71D8DEAE"/>
    <w:lvl w:ilvl="0" w:tplc="04160003">
      <w:start w:val="1"/>
      <w:numFmt w:val="bullet"/>
      <w:lvlText w:val="o"/>
      <w:lvlJc w:val="left"/>
      <w:pPr>
        <w:ind w:left="801" w:hanging="360"/>
      </w:pPr>
      <w:rPr>
        <w:rFonts w:ascii="Courier New" w:hAnsi="Courier New" w:cs="Courier New" w:hint="default"/>
      </w:rPr>
    </w:lvl>
    <w:lvl w:ilvl="1" w:tplc="04160003" w:tentative="1">
      <w:start w:val="1"/>
      <w:numFmt w:val="bullet"/>
      <w:lvlText w:val="o"/>
      <w:lvlJc w:val="left"/>
      <w:pPr>
        <w:ind w:left="1521" w:hanging="360"/>
      </w:pPr>
      <w:rPr>
        <w:rFonts w:ascii="Courier New" w:hAnsi="Courier New" w:cs="Courier New" w:hint="default"/>
      </w:rPr>
    </w:lvl>
    <w:lvl w:ilvl="2" w:tplc="04160005" w:tentative="1">
      <w:start w:val="1"/>
      <w:numFmt w:val="bullet"/>
      <w:lvlText w:val=""/>
      <w:lvlJc w:val="left"/>
      <w:pPr>
        <w:ind w:left="2241" w:hanging="360"/>
      </w:pPr>
      <w:rPr>
        <w:rFonts w:ascii="Wingdings" w:hAnsi="Wingdings" w:hint="default"/>
      </w:rPr>
    </w:lvl>
    <w:lvl w:ilvl="3" w:tplc="04160001" w:tentative="1">
      <w:start w:val="1"/>
      <w:numFmt w:val="bullet"/>
      <w:lvlText w:val=""/>
      <w:lvlJc w:val="left"/>
      <w:pPr>
        <w:ind w:left="2961" w:hanging="360"/>
      </w:pPr>
      <w:rPr>
        <w:rFonts w:ascii="Symbol" w:hAnsi="Symbol" w:hint="default"/>
      </w:rPr>
    </w:lvl>
    <w:lvl w:ilvl="4" w:tplc="04160003" w:tentative="1">
      <w:start w:val="1"/>
      <w:numFmt w:val="bullet"/>
      <w:lvlText w:val="o"/>
      <w:lvlJc w:val="left"/>
      <w:pPr>
        <w:ind w:left="3681" w:hanging="360"/>
      </w:pPr>
      <w:rPr>
        <w:rFonts w:ascii="Courier New" w:hAnsi="Courier New" w:cs="Courier New" w:hint="default"/>
      </w:rPr>
    </w:lvl>
    <w:lvl w:ilvl="5" w:tplc="04160005" w:tentative="1">
      <w:start w:val="1"/>
      <w:numFmt w:val="bullet"/>
      <w:lvlText w:val=""/>
      <w:lvlJc w:val="left"/>
      <w:pPr>
        <w:ind w:left="4401" w:hanging="360"/>
      </w:pPr>
      <w:rPr>
        <w:rFonts w:ascii="Wingdings" w:hAnsi="Wingdings" w:hint="default"/>
      </w:rPr>
    </w:lvl>
    <w:lvl w:ilvl="6" w:tplc="04160001" w:tentative="1">
      <w:start w:val="1"/>
      <w:numFmt w:val="bullet"/>
      <w:lvlText w:val=""/>
      <w:lvlJc w:val="left"/>
      <w:pPr>
        <w:ind w:left="5121" w:hanging="360"/>
      </w:pPr>
      <w:rPr>
        <w:rFonts w:ascii="Symbol" w:hAnsi="Symbol" w:hint="default"/>
      </w:rPr>
    </w:lvl>
    <w:lvl w:ilvl="7" w:tplc="04160003" w:tentative="1">
      <w:start w:val="1"/>
      <w:numFmt w:val="bullet"/>
      <w:lvlText w:val="o"/>
      <w:lvlJc w:val="left"/>
      <w:pPr>
        <w:ind w:left="5841" w:hanging="360"/>
      </w:pPr>
      <w:rPr>
        <w:rFonts w:ascii="Courier New" w:hAnsi="Courier New" w:cs="Courier New" w:hint="default"/>
      </w:rPr>
    </w:lvl>
    <w:lvl w:ilvl="8" w:tplc="04160005" w:tentative="1">
      <w:start w:val="1"/>
      <w:numFmt w:val="bullet"/>
      <w:lvlText w:val=""/>
      <w:lvlJc w:val="left"/>
      <w:pPr>
        <w:ind w:left="6561" w:hanging="360"/>
      </w:pPr>
      <w:rPr>
        <w:rFonts w:ascii="Wingdings" w:hAnsi="Wingdings" w:hint="default"/>
      </w:rPr>
    </w:lvl>
  </w:abstractNum>
  <w:abstractNum w:abstractNumId="17" w15:restartNumberingAfterBreak="0">
    <w:nsid w:val="5CD525DF"/>
    <w:multiLevelType w:val="hybridMultilevel"/>
    <w:tmpl w:val="58B23D82"/>
    <w:lvl w:ilvl="0" w:tplc="04160001">
      <w:start w:val="1"/>
      <w:numFmt w:val="bullet"/>
      <w:lvlText w:val=""/>
      <w:lvlJc w:val="left"/>
      <w:pPr>
        <w:ind w:left="1161" w:hanging="360"/>
      </w:pPr>
      <w:rPr>
        <w:rFonts w:ascii="Symbol" w:hAnsi="Symbol" w:hint="default"/>
      </w:rPr>
    </w:lvl>
    <w:lvl w:ilvl="1" w:tplc="04160003">
      <w:start w:val="1"/>
      <w:numFmt w:val="bullet"/>
      <w:lvlText w:val="o"/>
      <w:lvlJc w:val="left"/>
      <w:pPr>
        <w:ind w:left="1881" w:hanging="360"/>
      </w:pPr>
      <w:rPr>
        <w:rFonts w:ascii="Courier New" w:hAnsi="Courier New" w:cs="Courier New" w:hint="default"/>
      </w:rPr>
    </w:lvl>
    <w:lvl w:ilvl="2" w:tplc="04160005" w:tentative="1">
      <w:start w:val="1"/>
      <w:numFmt w:val="bullet"/>
      <w:lvlText w:val=""/>
      <w:lvlJc w:val="left"/>
      <w:pPr>
        <w:ind w:left="2601" w:hanging="360"/>
      </w:pPr>
      <w:rPr>
        <w:rFonts w:ascii="Wingdings" w:hAnsi="Wingdings" w:hint="default"/>
      </w:rPr>
    </w:lvl>
    <w:lvl w:ilvl="3" w:tplc="04160001" w:tentative="1">
      <w:start w:val="1"/>
      <w:numFmt w:val="bullet"/>
      <w:lvlText w:val=""/>
      <w:lvlJc w:val="left"/>
      <w:pPr>
        <w:ind w:left="3321" w:hanging="360"/>
      </w:pPr>
      <w:rPr>
        <w:rFonts w:ascii="Symbol" w:hAnsi="Symbol" w:hint="default"/>
      </w:rPr>
    </w:lvl>
    <w:lvl w:ilvl="4" w:tplc="04160003" w:tentative="1">
      <w:start w:val="1"/>
      <w:numFmt w:val="bullet"/>
      <w:lvlText w:val="o"/>
      <w:lvlJc w:val="left"/>
      <w:pPr>
        <w:ind w:left="4041" w:hanging="360"/>
      </w:pPr>
      <w:rPr>
        <w:rFonts w:ascii="Courier New" w:hAnsi="Courier New" w:cs="Courier New" w:hint="default"/>
      </w:rPr>
    </w:lvl>
    <w:lvl w:ilvl="5" w:tplc="04160005" w:tentative="1">
      <w:start w:val="1"/>
      <w:numFmt w:val="bullet"/>
      <w:lvlText w:val=""/>
      <w:lvlJc w:val="left"/>
      <w:pPr>
        <w:ind w:left="4761" w:hanging="360"/>
      </w:pPr>
      <w:rPr>
        <w:rFonts w:ascii="Wingdings" w:hAnsi="Wingdings" w:hint="default"/>
      </w:rPr>
    </w:lvl>
    <w:lvl w:ilvl="6" w:tplc="04160001" w:tentative="1">
      <w:start w:val="1"/>
      <w:numFmt w:val="bullet"/>
      <w:lvlText w:val=""/>
      <w:lvlJc w:val="left"/>
      <w:pPr>
        <w:ind w:left="5481" w:hanging="360"/>
      </w:pPr>
      <w:rPr>
        <w:rFonts w:ascii="Symbol" w:hAnsi="Symbol" w:hint="default"/>
      </w:rPr>
    </w:lvl>
    <w:lvl w:ilvl="7" w:tplc="04160003" w:tentative="1">
      <w:start w:val="1"/>
      <w:numFmt w:val="bullet"/>
      <w:lvlText w:val="o"/>
      <w:lvlJc w:val="left"/>
      <w:pPr>
        <w:ind w:left="6201" w:hanging="360"/>
      </w:pPr>
      <w:rPr>
        <w:rFonts w:ascii="Courier New" w:hAnsi="Courier New" w:cs="Courier New" w:hint="default"/>
      </w:rPr>
    </w:lvl>
    <w:lvl w:ilvl="8" w:tplc="04160005" w:tentative="1">
      <w:start w:val="1"/>
      <w:numFmt w:val="bullet"/>
      <w:lvlText w:val=""/>
      <w:lvlJc w:val="left"/>
      <w:pPr>
        <w:ind w:left="6921" w:hanging="360"/>
      </w:pPr>
      <w:rPr>
        <w:rFonts w:ascii="Wingdings" w:hAnsi="Wingdings" w:hint="default"/>
      </w:rPr>
    </w:lvl>
  </w:abstractNum>
  <w:abstractNum w:abstractNumId="18" w15:restartNumberingAfterBreak="0">
    <w:nsid w:val="5FED3F2F"/>
    <w:multiLevelType w:val="hybridMultilevel"/>
    <w:tmpl w:val="518E36AE"/>
    <w:lvl w:ilvl="0" w:tplc="04160003">
      <w:start w:val="1"/>
      <w:numFmt w:val="bullet"/>
      <w:lvlText w:val="o"/>
      <w:lvlJc w:val="left"/>
      <w:pPr>
        <w:ind w:left="801" w:hanging="360"/>
      </w:pPr>
      <w:rPr>
        <w:rFonts w:ascii="Courier New" w:hAnsi="Courier New" w:cs="Courier New" w:hint="default"/>
      </w:rPr>
    </w:lvl>
    <w:lvl w:ilvl="1" w:tplc="04160003" w:tentative="1">
      <w:start w:val="1"/>
      <w:numFmt w:val="bullet"/>
      <w:lvlText w:val="o"/>
      <w:lvlJc w:val="left"/>
      <w:pPr>
        <w:ind w:left="1521" w:hanging="360"/>
      </w:pPr>
      <w:rPr>
        <w:rFonts w:ascii="Courier New" w:hAnsi="Courier New" w:cs="Courier New" w:hint="default"/>
      </w:rPr>
    </w:lvl>
    <w:lvl w:ilvl="2" w:tplc="04160005" w:tentative="1">
      <w:start w:val="1"/>
      <w:numFmt w:val="bullet"/>
      <w:lvlText w:val=""/>
      <w:lvlJc w:val="left"/>
      <w:pPr>
        <w:ind w:left="2241" w:hanging="360"/>
      </w:pPr>
      <w:rPr>
        <w:rFonts w:ascii="Wingdings" w:hAnsi="Wingdings" w:hint="default"/>
      </w:rPr>
    </w:lvl>
    <w:lvl w:ilvl="3" w:tplc="04160001" w:tentative="1">
      <w:start w:val="1"/>
      <w:numFmt w:val="bullet"/>
      <w:lvlText w:val=""/>
      <w:lvlJc w:val="left"/>
      <w:pPr>
        <w:ind w:left="2961" w:hanging="360"/>
      </w:pPr>
      <w:rPr>
        <w:rFonts w:ascii="Symbol" w:hAnsi="Symbol" w:hint="default"/>
      </w:rPr>
    </w:lvl>
    <w:lvl w:ilvl="4" w:tplc="04160003" w:tentative="1">
      <w:start w:val="1"/>
      <w:numFmt w:val="bullet"/>
      <w:lvlText w:val="o"/>
      <w:lvlJc w:val="left"/>
      <w:pPr>
        <w:ind w:left="3681" w:hanging="360"/>
      </w:pPr>
      <w:rPr>
        <w:rFonts w:ascii="Courier New" w:hAnsi="Courier New" w:cs="Courier New" w:hint="default"/>
      </w:rPr>
    </w:lvl>
    <w:lvl w:ilvl="5" w:tplc="04160005" w:tentative="1">
      <w:start w:val="1"/>
      <w:numFmt w:val="bullet"/>
      <w:lvlText w:val=""/>
      <w:lvlJc w:val="left"/>
      <w:pPr>
        <w:ind w:left="4401" w:hanging="360"/>
      </w:pPr>
      <w:rPr>
        <w:rFonts w:ascii="Wingdings" w:hAnsi="Wingdings" w:hint="default"/>
      </w:rPr>
    </w:lvl>
    <w:lvl w:ilvl="6" w:tplc="04160001" w:tentative="1">
      <w:start w:val="1"/>
      <w:numFmt w:val="bullet"/>
      <w:lvlText w:val=""/>
      <w:lvlJc w:val="left"/>
      <w:pPr>
        <w:ind w:left="5121" w:hanging="360"/>
      </w:pPr>
      <w:rPr>
        <w:rFonts w:ascii="Symbol" w:hAnsi="Symbol" w:hint="default"/>
      </w:rPr>
    </w:lvl>
    <w:lvl w:ilvl="7" w:tplc="04160003" w:tentative="1">
      <w:start w:val="1"/>
      <w:numFmt w:val="bullet"/>
      <w:lvlText w:val="o"/>
      <w:lvlJc w:val="left"/>
      <w:pPr>
        <w:ind w:left="5841" w:hanging="360"/>
      </w:pPr>
      <w:rPr>
        <w:rFonts w:ascii="Courier New" w:hAnsi="Courier New" w:cs="Courier New" w:hint="default"/>
      </w:rPr>
    </w:lvl>
    <w:lvl w:ilvl="8" w:tplc="04160005" w:tentative="1">
      <w:start w:val="1"/>
      <w:numFmt w:val="bullet"/>
      <w:lvlText w:val=""/>
      <w:lvlJc w:val="left"/>
      <w:pPr>
        <w:ind w:left="6561" w:hanging="360"/>
      </w:pPr>
      <w:rPr>
        <w:rFonts w:ascii="Wingdings" w:hAnsi="Wingdings" w:hint="default"/>
      </w:rPr>
    </w:lvl>
  </w:abstractNum>
  <w:abstractNum w:abstractNumId="19" w15:restartNumberingAfterBreak="0">
    <w:nsid w:val="662D24FA"/>
    <w:multiLevelType w:val="hybridMultilevel"/>
    <w:tmpl w:val="9B5ED5F8"/>
    <w:lvl w:ilvl="0" w:tplc="04160001">
      <w:start w:val="1"/>
      <w:numFmt w:val="bullet"/>
      <w:lvlText w:val=""/>
      <w:lvlJc w:val="left"/>
      <w:pPr>
        <w:ind w:left="801" w:hanging="360"/>
      </w:pPr>
      <w:rPr>
        <w:rFonts w:ascii="Symbol" w:hAnsi="Symbol" w:hint="default"/>
      </w:rPr>
    </w:lvl>
    <w:lvl w:ilvl="1" w:tplc="04160003" w:tentative="1">
      <w:start w:val="1"/>
      <w:numFmt w:val="bullet"/>
      <w:lvlText w:val="o"/>
      <w:lvlJc w:val="left"/>
      <w:pPr>
        <w:ind w:left="1521" w:hanging="360"/>
      </w:pPr>
      <w:rPr>
        <w:rFonts w:ascii="Courier New" w:hAnsi="Courier New" w:cs="Courier New" w:hint="default"/>
      </w:rPr>
    </w:lvl>
    <w:lvl w:ilvl="2" w:tplc="04160005" w:tentative="1">
      <w:start w:val="1"/>
      <w:numFmt w:val="bullet"/>
      <w:lvlText w:val=""/>
      <w:lvlJc w:val="left"/>
      <w:pPr>
        <w:ind w:left="2241" w:hanging="360"/>
      </w:pPr>
      <w:rPr>
        <w:rFonts w:ascii="Wingdings" w:hAnsi="Wingdings" w:hint="default"/>
      </w:rPr>
    </w:lvl>
    <w:lvl w:ilvl="3" w:tplc="04160001" w:tentative="1">
      <w:start w:val="1"/>
      <w:numFmt w:val="bullet"/>
      <w:lvlText w:val=""/>
      <w:lvlJc w:val="left"/>
      <w:pPr>
        <w:ind w:left="2961" w:hanging="360"/>
      </w:pPr>
      <w:rPr>
        <w:rFonts w:ascii="Symbol" w:hAnsi="Symbol" w:hint="default"/>
      </w:rPr>
    </w:lvl>
    <w:lvl w:ilvl="4" w:tplc="04160003" w:tentative="1">
      <w:start w:val="1"/>
      <w:numFmt w:val="bullet"/>
      <w:lvlText w:val="o"/>
      <w:lvlJc w:val="left"/>
      <w:pPr>
        <w:ind w:left="3681" w:hanging="360"/>
      </w:pPr>
      <w:rPr>
        <w:rFonts w:ascii="Courier New" w:hAnsi="Courier New" w:cs="Courier New" w:hint="default"/>
      </w:rPr>
    </w:lvl>
    <w:lvl w:ilvl="5" w:tplc="04160005" w:tentative="1">
      <w:start w:val="1"/>
      <w:numFmt w:val="bullet"/>
      <w:lvlText w:val=""/>
      <w:lvlJc w:val="left"/>
      <w:pPr>
        <w:ind w:left="4401" w:hanging="360"/>
      </w:pPr>
      <w:rPr>
        <w:rFonts w:ascii="Wingdings" w:hAnsi="Wingdings" w:hint="default"/>
      </w:rPr>
    </w:lvl>
    <w:lvl w:ilvl="6" w:tplc="04160001" w:tentative="1">
      <w:start w:val="1"/>
      <w:numFmt w:val="bullet"/>
      <w:lvlText w:val=""/>
      <w:lvlJc w:val="left"/>
      <w:pPr>
        <w:ind w:left="5121" w:hanging="360"/>
      </w:pPr>
      <w:rPr>
        <w:rFonts w:ascii="Symbol" w:hAnsi="Symbol" w:hint="default"/>
      </w:rPr>
    </w:lvl>
    <w:lvl w:ilvl="7" w:tplc="04160003" w:tentative="1">
      <w:start w:val="1"/>
      <w:numFmt w:val="bullet"/>
      <w:lvlText w:val="o"/>
      <w:lvlJc w:val="left"/>
      <w:pPr>
        <w:ind w:left="5841" w:hanging="360"/>
      </w:pPr>
      <w:rPr>
        <w:rFonts w:ascii="Courier New" w:hAnsi="Courier New" w:cs="Courier New" w:hint="default"/>
      </w:rPr>
    </w:lvl>
    <w:lvl w:ilvl="8" w:tplc="04160005" w:tentative="1">
      <w:start w:val="1"/>
      <w:numFmt w:val="bullet"/>
      <w:lvlText w:val=""/>
      <w:lvlJc w:val="left"/>
      <w:pPr>
        <w:ind w:left="6561" w:hanging="360"/>
      </w:pPr>
      <w:rPr>
        <w:rFonts w:ascii="Wingdings" w:hAnsi="Wingdings" w:hint="default"/>
      </w:rPr>
    </w:lvl>
  </w:abstractNum>
  <w:abstractNum w:abstractNumId="20" w15:restartNumberingAfterBreak="0">
    <w:nsid w:val="692F7436"/>
    <w:multiLevelType w:val="hybridMultilevel"/>
    <w:tmpl w:val="E734529A"/>
    <w:lvl w:ilvl="0" w:tplc="04160001">
      <w:start w:val="1"/>
      <w:numFmt w:val="bullet"/>
      <w:lvlText w:val=""/>
      <w:lvlJc w:val="left"/>
      <w:pPr>
        <w:ind w:left="801" w:hanging="360"/>
      </w:pPr>
      <w:rPr>
        <w:rFonts w:ascii="Symbol" w:hAnsi="Symbol" w:hint="default"/>
      </w:rPr>
    </w:lvl>
    <w:lvl w:ilvl="1" w:tplc="04160003">
      <w:start w:val="1"/>
      <w:numFmt w:val="bullet"/>
      <w:lvlText w:val="o"/>
      <w:lvlJc w:val="left"/>
      <w:pPr>
        <w:ind w:left="1521" w:hanging="360"/>
      </w:pPr>
      <w:rPr>
        <w:rFonts w:ascii="Courier New" w:hAnsi="Courier New" w:cs="Courier New" w:hint="default"/>
      </w:rPr>
    </w:lvl>
    <w:lvl w:ilvl="2" w:tplc="04160005">
      <w:start w:val="1"/>
      <w:numFmt w:val="bullet"/>
      <w:lvlText w:val=""/>
      <w:lvlJc w:val="left"/>
      <w:pPr>
        <w:ind w:left="2241" w:hanging="360"/>
      </w:pPr>
      <w:rPr>
        <w:rFonts w:ascii="Wingdings" w:hAnsi="Wingdings" w:hint="default"/>
      </w:rPr>
    </w:lvl>
    <w:lvl w:ilvl="3" w:tplc="04160001">
      <w:start w:val="1"/>
      <w:numFmt w:val="bullet"/>
      <w:lvlText w:val=""/>
      <w:lvlJc w:val="left"/>
      <w:pPr>
        <w:ind w:left="2961" w:hanging="360"/>
      </w:pPr>
      <w:rPr>
        <w:rFonts w:ascii="Symbol" w:hAnsi="Symbol" w:hint="default"/>
      </w:rPr>
    </w:lvl>
    <w:lvl w:ilvl="4" w:tplc="04160003" w:tentative="1">
      <w:start w:val="1"/>
      <w:numFmt w:val="bullet"/>
      <w:lvlText w:val="o"/>
      <w:lvlJc w:val="left"/>
      <w:pPr>
        <w:ind w:left="3681" w:hanging="360"/>
      </w:pPr>
      <w:rPr>
        <w:rFonts w:ascii="Courier New" w:hAnsi="Courier New" w:cs="Courier New" w:hint="default"/>
      </w:rPr>
    </w:lvl>
    <w:lvl w:ilvl="5" w:tplc="04160005" w:tentative="1">
      <w:start w:val="1"/>
      <w:numFmt w:val="bullet"/>
      <w:lvlText w:val=""/>
      <w:lvlJc w:val="left"/>
      <w:pPr>
        <w:ind w:left="4401" w:hanging="360"/>
      </w:pPr>
      <w:rPr>
        <w:rFonts w:ascii="Wingdings" w:hAnsi="Wingdings" w:hint="default"/>
      </w:rPr>
    </w:lvl>
    <w:lvl w:ilvl="6" w:tplc="04160001" w:tentative="1">
      <w:start w:val="1"/>
      <w:numFmt w:val="bullet"/>
      <w:lvlText w:val=""/>
      <w:lvlJc w:val="left"/>
      <w:pPr>
        <w:ind w:left="5121" w:hanging="360"/>
      </w:pPr>
      <w:rPr>
        <w:rFonts w:ascii="Symbol" w:hAnsi="Symbol" w:hint="default"/>
      </w:rPr>
    </w:lvl>
    <w:lvl w:ilvl="7" w:tplc="04160003" w:tentative="1">
      <w:start w:val="1"/>
      <w:numFmt w:val="bullet"/>
      <w:lvlText w:val="o"/>
      <w:lvlJc w:val="left"/>
      <w:pPr>
        <w:ind w:left="5841" w:hanging="360"/>
      </w:pPr>
      <w:rPr>
        <w:rFonts w:ascii="Courier New" w:hAnsi="Courier New" w:cs="Courier New" w:hint="default"/>
      </w:rPr>
    </w:lvl>
    <w:lvl w:ilvl="8" w:tplc="04160005" w:tentative="1">
      <w:start w:val="1"/>
      <w:numFmt w:val="bullet"/>
      <w:lvlText w:val=""/>
      <w:lvlJc w:val="left"/>
      <w:pPr>
        <w:ind w:left="6561" w:hanging="360"/>
      </w:pPr>
      <w:rPr>
        <w:rFonts w:ascii="Wingdings" w:hAnsi="Wingdings" w:hint="default"/>
      </w:rPr>
    </w:lvl>
  </w:abstractNum>
  <w:abstractNum w:abstractNumId="21" w15:restartNumberingAfterBreak="0">
    <w:nsid w:val="70194673"/>
    <w:multiLevelType w:val="hybridMultilevel"/>
    <w:tmpl w:val="80106F8E"/>
    <w:lvl w:ilvl="0" w:tplc="04160001">
      <w:start w:val="1"/>
      <w:numFmt w:val="bullet"/>
      <w:lvlText w:val=""/>
      <w:lvlJc w:val="left"/>
      <w:pPr>
        <w:ind w:left="801" w:hanging="360"/>
      </w:pPr>
      <w:rPr>
        <w:rFonts w:ascii="Symbol" w:hAnsi="Symbol" w:hint="default"/>
      </w:rPr>
    </w:lvl>
    <w:lvl w:ilvl="1" w:tplc="FFFFFFFF" w:tentative="1">
      <w:start w:val="1"/>
      <w:numFmt w:val="bullet"/>
      <w:lvlText w:val="o"/>
      <w:lvlJc w:val="left"/>
      <w:pPr>
        <w:ind w:left="1521" w:hanging="360"/>
      </w:pPr>
      <w:rPr>
        <w:rFonts w:ascii="Courier New" w:hAnsi="Courier New" w:cs="Courier New" w:hint="default"/>
      </w:rPr>
    </w:lvl>
    <w:lvl w:ilvl="2" w:tplc="FFFFFFFF" w:tentative="1">
      <w:start w:val="1"/>
      <w:numFmt w:val="bullet"/>
      <w:lvlText w:val=""/>
      <w:lvlJc w:val="left"/>
      <w:pPr>
        <w:ind w:left="2241" w:hanging="360"/>
      </w:pPr>
      <w:rPr>
        <w:rFonts w:ascii="Wingdings" w:hAnsi="Wingdings" w:hint="default"/>
      </w:rPr>
    </w:lvl>
    <w:lvl w:ilvl="3" w:tplc="FFFFFFFF" w:tentative="1">
      <w:start w:val="1"/>
      <w:numFmt w:val="bullet"/>
      <w:lvlText w:val=""/>
      <w:lvlJc w:val="left"/>
      <w:pPr>
        <w:ind w:left="2961" w:hanging="360"/>
      </w:pPr>
      <w:rPr>
        <w:rFonts w:ascii="Symbol" w:hAnsi="Symbol" w:hint="default"/>
      </w:rPr>
    </w:lvl>
    <w:lvl w:ilvl="4" w:tplc="FFFFFFFF" w:tentative="1">
      <w:start w:val="1"/>
      <w:numFmt w:val="bullet"/>
      <w:lvlText w:val="o"/>
      <w:lvlJc w:val="left"/>
      <w:pPr>
        <w:ind w:left="3681" w:hanging="360"/>
      </w:pPr>
      <w:rPr>
        <w:rFonts w:ascii="Courier New" w:hAnsi="Courier New" w:cs="Courier New" w:hint="default"/>
      </w:rPr>
    </w:lvl>
    <w:lvl w:ilvl="5" w:tplc="FFFFFFFF" w:tentative="1">
      <w:start w:val="1"/>
      <w:numFmt w:val="bullet"/>
      <w:lvlText w:val=""/>
      <w:lvlJc w:val="left"/>
      <w:pPr>
        <w:ind w:left="4401" w:hanging="360"/>
      </w:pPr>
      <w:rPr>
        <w:rFonts w:ascii="Wingdings" w:hAnsi="Wingdings" w:hint="default"/>
      </w:rPr>
    </w:lvl>
    <w:lvl w:ilvl="6" w:tplc="FFFFFFFF" w:tentative="1">
      <w:start w:val="1"/>
      <w:numFmt w:val="bullet"/>
      <w:lvlText w:val=""/>
      <w:lvlJc w:val="left"/>
      <w:pPr>
        <w:ind w:left="5121" w:hanging="360"/>
      </w:pPr>
      <w:rPr>
        <w:rFonts w:ascii="Symbol" w:hAnsi="Symbol" w:hint="default"/>
      </w:rPr>
    </w:lvl>
    <w:lvl w:ilvl="7" w:tplc="FFFFFFFF" w:tentative="1">
      <w:start w:val="1"/>
      <w:numFmt w:val="bullet"/>
      <w:lvlText w:val="o"/>
      <w:lvlJc w:val="left"/>
      <w:pPr>
        <w:ind w:left="5841" w:hanging="360"/>
      </w:pPr>
      <w:rPr>
        <w:rFonts w:ascii="Courier New" w:hAnsi="Courier New" w:cs="Courier New" w:hint="default"/>
      </w:rPr>
    </w:lvl>
    <w:lvl w:ilvl="8" w:tplc="FFFFFFFF" w:tentative="1">
      <w:start w:val="1"/>
      <w:numFmt w:val="bullet"/>
      <w:lvlText w:val=""/>
      <w:lvlJc w:val="left"/>
      <w:pPr>
        <w:ind w:left="6561" w:hanging="360"/>
      </w:pPr>
      <w:rPr>
        <w:rFonts w:ascii="Wingdings" w:hAnsi="Wingdings" w:hint="default"/>
      </w:rPr>
    </w:lvl>
  </w:abstractNum>
  <w:abstractNum w:abstractNumId="22" w15:restartNumberingAfterBreak="0">
    <w:nsid w:val="71051D18"/>
    <w:multiLevelType w:val="hybridMultilevel"/>
    <w:tmpl w:val="966A0DA0"/>
    <w:lvl w:ilvl="0" w:tplc="04160001">
      <w:start w:val="1"/>
      <w:numFmt w:val="bullet"/>
      <w:lvlText w:val=""/>
      <w:lvlJc w:val="left"/>
      <w:pPr>
        <w:ind w:left="801" w:hanging="360"/>
      </w:pPr>
      <w:rPr>
        <w:rFonts w:ascii="Symbol" w:hAnsi="Symbol" w:hint="default"/>
      </w:rPr>
    </w:lvl>
    <w:lvl w:ilvl="1" w:tplc="04160003" w:tentative="1">
      <w:start w:val="1"/>
      <w:numFmt w:val="bullet"/>
      <w:lvlText w:val="o"/>
      <w:lvlJc w:val="left"/>
      <w:pPr>
        <w:ind w:left="1521" w:hanging="360"/>
      </w:pPr>
      <w:rPr>
        <w:rFonts w:ascii="Courier New" w:hAnsi="Courier New" w:cs="Courier New" w:hint="default"/>
      </w:rPr>
    </w:lvl>
    <w:lvl w:ilvl="2" w:tplc="04160005" w:tentative="1">
      <w:start w:val="1"/>
      <w:numFmt w:val="bullet"/>
      <w:lvlText w:val=""/>
      <w:lvlJc w:val="left"/>
      <w:pPr>
        <w:ind w:left="2241" w:hanging="360"/>
      </w:pPr>
      <w:rPr>
        <w:rFonts w:ascii="Wingdings" w:hAnsi="Wingdings" w:hint="default"/>
      </w:rPr>
    </w:lvl>
    <w:lvl w:ilvl="3" w:tplc="04160001" w:tentative="1">
      <w:start w:val="1"/>
      <w:numFmt w:val="bullet"/>
      <w:lvlText w:val=""/>
      <w:lvlJc w:val="left"/>
      <w:pPr>
        <w:ind w:left="2961" w:hanging="360"/>
      </w:pPr>
      <w:rPr>
        <w:rFonts w:ascii="Symbol" w:hAnsi="Symbol" w:hint="default"/>
      </w:rPr>
    </w:lvl>
    <w:lvl w:ilvl="4" w:tplc="04160003" w:tentative="1">
      <w:start w:val="1"/>
      <w:numFmt w:val="bullet"/>
      <w:lvlText w:val="o"/>
      <w:lvlJc w:val="left"/>
      <w:pPr>
        <w:ind w:left="3681" w:hanging="360"/>
      </w:pPr>
      <w:rPr>
        <w:rFonts w:ascii="Courier New" w:hAnsi="Courier New" w:cs="Courier New" w:hint="default"/>
      </w:rPr>
    </w:lvl>
    <w:lvl w:ilvl="5" w:tplc="04160005" w:tentative="1">
      <w:start w:val="1"/>
      <w:numFmt w:val="bullet"/>
      <w:lvlText w:val=""/>
      <w:lvlJc w:val="left"/>
      <w:pPr>
        <w:ind w:left="4401" w:hanging="360"/>
      </w:pPr>
      <w:rPr>
        <w:rFonts w:ascii="Wingdings" w:hAnsi="Wingdings" w:hint="default"/>
      </w:rPr>
    </w:lvl>
    <w:lvl w:ilvl="6" w:tplc="04160001" w:tentative="1">
      <w:start w:val="1"/>
      <w:numFmt w:val="bullet"/>
      <w:lvlText w:val=""/>
      <w:lvlJc w:val="left"/>
      <w:pPr>
        <w:ind w:left="5121" w:hanging="360"/>
      </w:pPr>
      <w:rPr>
        <w:rFonts w:ascii="Symbol" w:hAnsi="Symbol" w:hint="default"/>
      </w:rPr>
    </w:lvl>
    <w:lvl w:ilvl="7" w:tplc="04160003" w:tentative="1">
      <w:start w:val="1"/>
      <w:numFmt w:val="bullet"/>
      <w:lvlText w:val="o"/>
      <w:lvlJc w:val="left"/>
      <w:pPr>
        <w:ind w:left="5841" w:hanging="360"/>
      </w:pPr>
      <w:rPr>
        <w:rFonts w:ascii="Courier New" w:hAnsi="Courier New" w:cs="Courier New" w:hint="default"/>
      </w:rPr>
    </w:lvl>
    <w:lvl w:ilvl="8" w:tplc="04160005" w:tentative="1">
      <w:start w:val="1"/>
      <w:numFmt w:val="bullet"/>
      <w:lvlText w:val=""/>
      <w:lvlJc w:val="left"/>
      <w:pPr>
        <w:ind w:left="6561" w:hanging="360"/>
      </w:pPr>
      <w:rPr>
        <w:rFonts w:ascii="Wingdings" w:hAnsi="Wingdings" w:hint="default"/>
      </w:rPr>
    </w:lvl>
  </w:abstractNum>
  <w:abstractNum w:abstractNumId="23" w15:restartNumberingAfterBreak="0">
    <w:nsid w:val="773A40D8"/>
    <w:multiLevelType w:val="hybridMultilevel"/>
    <w:tmpl w:val="768EBCA0"/>
    <w:lvl w:ilvl="0" w:tplc="9ECA503C">
      <w:start w:val="1"/>
      <w:numFmt w:val="decimal"/>
      <w:lvlText w:val="%1."/>
      <w:lvlJc w:val="left"/>
      <w:pPr>
        <w:ind w:left="441" w:hanging="360"/>
      </w:pPr>
      <w:rPr>
        <w:rFonts w:hint="default"/>
        <w:b/>
      </w:rPr>
    </w:lvl>
    <w:lvl w:ilvl="1" w:tplc="04160019" w:tentative="1">
      <w:start w:val="1"/>
      <w:numFmt w:val="lowerLetter"/>
      <w:lvlText w:val="%2."/>
      <w:lvlJc w:val="left"/>
      <w:pPr>
        <w:ind w:left="1161" w:hanging="360"/>
      </w:pPr>
    </w:lvl>
    <w:lvl w:ilvl="2" w:tplc="0416001B" w:tentative="1">
      <w:start w:val="1"/>
      <w:numFmt w:val="lowerRoman"/>
      <w:lvlText w:val="%3."/>
      <w:lvlJc w:val="right"/>
      <w:pPr>
        <w:ind w:left="1881" w:hanging="180"/>
      </w:pPr>
    </w:lvl>
    <w:lvl w:ilvl="3" w:tplc="0416000F" w:tentative="1">
      <w:start w:val="1"/>
      <w:numFmt w:val="decimal"/>
      <w:lvlText w:val="%4."/>
      <w:lvlJc w:val="left"/>
      <w:pPr>
        <w:ind w:left="2601" w:hanging="360"/>
      </w:pPr>
    </w:lvl>
    <w:lvl w:ilvl="4" w:tplc="04160019" w:tentative="1">
      <w:start w:val="1"/>
      <w:numFmt w:val="lowerLetter"/>
      <w:lvlText w:val="%5."/>
      <w:lvlJc w:val="left"/>
      <w:pPr>
        <w:ind w:left="3321" w:hanging="360"/>
      </w:pPr>
    </w:lvl>
    <w:lvl w:ilvl="5" w:tplc="0416001B" w:tentative="1">
      <w:start w:val="1"/>
      <w:numFmt w:val="lowerRoman"/>
      <w:lvlText w:val="%6."/>
      <w:lvlJc w:val="right"/>
      <w:pPr>
        <w:ind w:left="4041" w:hanging="180"/>
      </w:pPr>
    </w:lvl>
    <w:lvl w:ilvl="6" w:tplc="0416000F" w:tentative="1">
      <w:start w:val="1"/>
      <w:numFmt w:val="decimal"/>
      <w:lvlText w:val="%7."/>
      <w:lvlJc w:val="left"/>
      <w:pPr>
        <w:ind w:left="4761" w:hanging="360"/>
      </w:pPr>
    </w:lvl>
    <w:lvl w:ilvl="7" w:tplc="04160019" w:tentative="1">
      <w:start w:val="1"/>
      <w:numFmt w:val="lowerLetter"/>
      <w:lvlText w:val="%8."/>
      <w:lvlJc w:val="left"/>
      <w:pPr>
        <w:ind w:left="5481" w:hanging="360"/>
      </w:pPr>
    </w:lvl>
    <w:lvl w:ilvl="8" w:tplc="0416001B" w:tentative="1">
      <w:start w:val="1"/>
      <w:numFmt w:val="lowerRoman"/>
      <w:lvlText w:val="%9."/>
      <w:lvlJc w:val="right"/>
      <w:pPr>
        <w:ind w:left="6201" w:hanging="180"/>
      </w:pPr>
    </w:lvl>
  </w:abstractNum>
  <w:abstractNum w:abstractNumId="24" w15:restartNumberingAfterBreak="0">
    <w:nsid w:val="77F844AC"/>
    <w:multiLevelType w:val="multilevel"/>
    <w:tmpl w:val="8D54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13713A"/>
    <w:multiLevelType w:val="hybridMultilevel"/>
    <w:tmpl w:val="B83C6FB2"/>
    <w:lvl w:ilvl="0" w:tplc="04160001">
      <w:start w:val="1"/>
      <w:numFmt w:val="bullet"/>
      <w:lvlText w:val=""/>
      <w:lvlJc w:val="left"/>
      <w:pPr>
        <w:ind w:left="801" w:hanging="360"/>
      </w:pPr>
      <w:rPr>
        <w:rFonts w:ascii="Symbol" w:hAnsi="Symbol" w:hint="default"/>
      </w:rPr>
    </w:lvl>
    <w:lvl w:ilvl="1" w:tplc="FFFFFFFF" w:tentative="1">
      <w:start w:val="1"/>
      <w:numFmt w:val="bullet"/>
      <w:lvlText w:val="o"/>
      <w:lvlJc w:val="left"/>
      <w:pPr>
        <w:ind w:left="1521" w:hanging="360"/>
      </w:pPr>
      <w:rPr>
        <w:rFonts w:ascii="Courier New" w:hAnsi="Courier New" w:cs="Courier New" w:hint="default"/>
      </w:rPr>
    </w:lvl>
    <w:lvl w:ilvl="2" w:tplc="FFFFFFFF" w:tentative="1">
      <w:start w:val="1"/>
      <w:numFmt w:val="bullet"/>
      <w:lvlText w:val=""/>
      <w:lvlJc w:val="left"/>
      <w:pPr>
        <w:ind w:left="2241" w:hanging="360"/>
      </w:pPr>
      <w:rPr>
        <w:rFonts w:ascii="Wingdings" w:hAnsi="Wingdings" w:hint="default"/>
      </w:rPr>
    </w:lvl>
    <w:lvl w:ilvl="3" w:tplc="FFFFFFFF" w:tentative="1">
      <w:start w:val="1"/>
      <w:numFmt w:val="bullet"/>
      <w:lvlText w:val=""/>
      <w:lvlJc w:val="left"/>
      <w:pPr>
        <w:ind w:left="2961" w:hanging="360"/>
      </w:pPr>
      <w:rPr>
        <w:rFonts w:ascii="Symbol" w:hAnsi="Symbol" w:hint="default"/>
      </w:rPr>
    </w:lvl>
    <w:lvl w:ilvl="4" w:tplc="FFFFFFFF" w:tentative="1">
      <w:start w:val="1"/>
      <w:numFmt w:val="bullet"/>
      <w:lvlText w:val="o"/>
      <w:lvlJc w:val="left"/>
      <w:pPr>
        <w:ind w:left="3681" w:hanging="360"/>
      </w:pPr>
      <w:rPr>
        <w:rFonts w:ascii="Courier New" w:hAnsi="Courier New" w:cs="Courier New" w:hint="default"/>
      </w:rPr>
    </w:lvl>
    <w:lvl w:ilvl="5" w:tplc="FFFFFFFF" w:tentative="1">
      <w:start w:val="1"/>
      <w:numFmt w:val="bullet"/>
      <w:lvlText w:val=""/>
      <w:lvlJc w:val="left"/>
      <w:pPr>
        <w:ind w:left="4401" w:hanging="360"/>
      </w:pPr>
      <w:rPr>
        <w:rFonts w:ascii="Wingdings" w:hAnsi="Wingdings" w:hint="default"/>
      </w:rPr>
    </w:lvl>
    <w:lvl w:ilvl="6" w:tplc="FFFFFFFF" w:tentative="1">
      <w:start w:val="1"/>
      <w:numFmt w:val="bullet"/>
      <w:lvlText w:val=""/>
      <w:lvlJc w:val="left"/>
      <w:pPr>
        <w:ind w:left="5121" w:hanging="360"/>
      </w:pPr>
      <w:rPr>
        <w:rFonts w:ascii="Symbol" w:hAnsi="Symbol" w:hint="default"/>
      </w:rPr>
    </w:lvl>
    <w:lvl w:ilvl="7" w:tplc="FFFFFFFF" w:tentative="1">
      <w:start w:val="1"/>
      <w:numFmt w:val="bullet"/>
      <w:lvlText w:val="o"/>
      <w:lvlJc w:val="left"/>
      <w:pPr>
        <w:ind w:left="5841" w:hanging="360"/>
      </w:pPr>
      <w:rPr>
        <w:rFonts w:ascii="Courier New" w:hAnsi="Courier New" w:cs="Courier New" w:hint="default"/>
      </w:rPr>
    </w:lvl>
    <w:lvl w:ilvl="8" w:tplc="FFFFFFFF" w:tentative="1">
      <w:start w:val="1"/>
      <w:numFmt w:val="bullet"/>
      <w:lvlText w:val=""/>
      <w:lvlJc w:val="left"/>
      <w:pPr>
        <w:ind w:left="6561" w:hanging="360"/>
      </w:pPr>
      <w:rPr>
        <w:rFonts w:ascii="Wingdings" w:hAnsi="Wingdings" w:hint="default"/>
      </w:rPr>
    </w:lvl>
  </w:abstractNum>
  <w:num w:numId="1" w16cid:durableId="1294560680">
    <w:abstractNumId w:val="5"/>
  </w:num>
  <w:num w:numId="2" w16cid:durableId="1814524532">
    <w:abstractNumId w:val="2"/>
  </w:num>
  <w:num w:numId="3" w16cid:durableId="1828783745">
    <w:abstractNumId w:val="12"/>
  </w:num>
  <w:num w:numId="4" w16cid:durableId="754205756">
    <w:abstractNumId w:val="22"/>
  </w:num>
  <w:num w:numId="5" w16cid:durableId="1562404283">
    <w:abstractNumId w:val="1"/>
  </w:num>
  <w:num w:numId="6" w16cid:durableId="207038644">
    <w:abstractNumId w:val="14"/>
  </w:num>
  <w:num w:numId="7" w16cid:durableId="1657873846">
    <w:abstractNumId w:val="20"/>
  </w:num>
  <w:num w:numId="8" w16cid:durableId="501622074">
    <w:abstractNumId w:val="16"/>
  </w:num>
  <w:num w:numId="9" w16cid:durableId="334184801">
    <w:abstractNumId w:val="18"/>
  </w:num>
  <w:num w:numId="10" w16cid:durableId="173880774">
    <w:abstractNumId w:val="11"/>
  </w:num>
  <w:num w:numId="11" w16cid:durableId="1081873719">
    <w:abstractNumId w:val="6"/>
  </w:num>
  <w:num w:numId="12" w16cid:durableId="90854591">
    <w:abstractNumId w:val="25"/>
  </w:num>
  <w:num w:numId="13" w16cid:durableId="496271142">
    <w:abstractNumId w:val="10"/>
  </w:num>
  <w:num w:numId="14" w16cid:durableId="1609387831">
    <w:abstractNumId w:val="21"/>
  </w:num>
  <w:num w:numId="15" w16cid:durableId="734621570">
    <w:abstractNumId w:val="4"/>
  </w:num>
  <w:num w:numId="16" w16cid:durableId="1940483762">
    <w:abstractNumId w:val="19"/>
  </w:num>
  <w:num w:numId="17" w16cid:durableId="924917777">
    <w:abstractNumId w:val="15"/>
  </w:num>
  <w:num w:numId="18" w16cid:durableId="196697038">
    <w:abstractNumId w:val="13"/>
  </w:num>
  <w:num w:numId="19" w16cid:durableId="431976112">
    <w:abstractNumId w:val="9"/>
  </w:num>
  <w:num w:numId="20" w16cid:durableId="545527754">
    <w:abstractNumId w:val="23"/>
  </w:num>
  <w:num w:numId="21" w16cid:durableId="1053970973">
    <w:abstractNumId w:val="17"/>
  </w:num>
  <w:num w:numId="22" w16cid:durableId="144931993">
    <w:abstractNumId w:val="8"/>
  </w:num>
  <w:num w:numId="23" w16cid:durableId="1560246260">
    <w:abstractNumId w:val="7"/>
  </w:num>
  <w:num w:numId="24" w16cid:durableId="928388550">
    <w:abstractNumId w:val="3"/>
  </w:num>
  <w:num w:numId="25" w16cid:durableId="1565337001">
    <w:abstractNumId w:val="24"/>
  </w:num>
  <w:num w:numId="26" w16cid:durableId="8414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7DC"/>
    <w:rsid w:val="00002740"/>
    <w:rsid w:val="00003491"/>
    <w:rsid w:val="00021711"/>
    <w:rsid w:val="000D11E7"/>
    <w:rsid w:val="000D542D"/>
    <w:rsid w:val="00160049"/>
    <w:rsid w:val="001804DB"/>
    <w:rsid w:val="00221D37"/>
    <w:rsid w:val="00226E29"/>
    <w:rsid w:val="00231867"/>
    <w:rsid w:val="0026016B"/>
    <w:rsid w:val="00270483"/>
    <w:rsid w:val="00325BA4"/>
    <w:rsid w:val="00370E19"/>
    <w:rsid w:val="004010C5"/>
    <w:rsid w:val="00404FC3"/>
    <w:rsid w:val="00462B72"/>
    <w:rsid w:val="004F0BF5"/>
    <w:rsid w:val="00523E87"/>
    <w:rsid w:val="00553237"/>
    <w:rsid w:val="00582245"/>
    <w:rsid w:val="005B42B4"/>
    <w:rsid w:val="005F441C"/>
    <w:rsid w:val="00642D73"/>
    <w:rsid w:val="00682164"/>
    <w:rsid w:val="006C314B"/>
    <w:rsid w:val="006E378C"/>
    <w:rsid w:val="0071205A"/>
    <w:rsid w:val="00737280"/>
    <w:rsid w:val="007659FD"/>
    <w:rsid w:val="007D37A1"/>
    <w:rsid w:val="00833546"/>
    <w:rsid w:val="00834F5D"/>
    <w:rsid w:val="00844060"/>
    <w:rsid w:val="00852B4E"/>
    <w:rsid w:val="0085431E"/>
    <w:rsid w:val="0089334C"/>
    <w:rsid w:val="00975E1A"/>
    <w:rsid w:val="00990140"/>
    <w:rsid w:val="009B391C"/>
    <w:rsid w:val="009B576A"/>
    <w:rsid w:val="00A000BD"/>
    <w:rsid w:val="00A347DC"/>
    <w:rsid w:val="00A8285A"/>
    <w:rsid w:val="00A90B64"/>
    <w:rsid w:val="00AE7AEA"/>
    <w:rsid w:val="00B254A3"/>
    <w:rsid w:val="00B61483"/>
    <w:rsid w:val="00B6523E"/>
    <w:rsid w:val="00B7602D"/>
    <w:rsid w:val="00B912EE"/>
    <w:rsid w:val="00BB0AA2"/>
    <w:rsid w:val="00BD28D3"/>
    <w:rsid w:val="00BD5358"/>
    <w:rsid w:val="00C01FFD"/>
    <w:rsid w:val="00C33BB0"/>
    <w:rsid w:val="00C56BAE"/>
    <w:rsid w:val="00C96524"/>
    <w:rsid w:val="00C9794B"/>
    <w:rsid w:val="00CA7ED1"/>
    <w:rsid w:val="00D636D0"/>
    <w:rsid w:val="00D645F7"/>
    <w:rsid w:val="00DC30C0"/>
    <w:rsid w:val="00DC60C3"/>
    <w:rsid w:val="00DC60C7"/>
    <w:rsid w:val="00E81BDD"/>
    <w:rsid w:val="00EE0E3D"/>
    <w:rsid w:val="00EE6526"/>
    <w:rsid w:val="00F05283"/>
    <w:rsid w:val="00F615F4"/>
    <w:rsid w:val="00FA1333"/>
    <w:rsid w:val="00FB0C39"/>
    <w:rsid w:val="00FC4C9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515A6"/>
  <w15:chartTrackingRefBased/>
  <w15:docId w15:val="{C1188A70-8FB5-4F8F-9270-535C0FCFE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4FC3"/>
    <w:pPr>
      <w:spacing w:after="106" w:line="252" w:lineRule="auto"/>
      <w:ind w:left="91" w:right="26" w:hanging="10"/>
      <w:jc w:val="both"/>
    </w:pPr>
    <w:rPr>
      <w:rFonts w:ascii="Times New Roman" w:eastAsia="Times New Roman" w:hAnsi="Times New Roman" w:cs="Times New Roman"/>
      <w:color w:val="000000"/>
      <w:sz w:val="23"/>
      <w:szCs w:val="24"/>
      <w:lang w:eastAsia="pt-BR"/>
    </w:rPr>
  </w:style>
  <w:style w:type="paragraph" w:styleId="Ttulo1">
    <w:name w:val="heading 1"/>
    <w:basedOn w:val="Normal"/>
    <w:next w:val="Normal"/>
    <w:link w:val="Ttulo1Char"/>
    <w:uiPriority w:val="9"/>
    <w:qFormat/>
    <w:rsid w:val="00BB0AA2"/>
    <w:pPr>
      <w:keepNext/>
      <w:keepLines/>
      <w:numPr>
        <w:numId w:val="1"/>
      </w:numPr>
      <w:spacing w:before="120" w:after="120" w:line="360" w:lineRule="auto"/>
      <w:ind w:left="431" w:right="28" w:hanging="431"/>
      <w:outlineLvl w:val="0"/>
    </w:pPr>
    <w:rPr>
      <w:rFonts w:asciiTheme="majorHAnsi" w:eastAsiaTheme="majorEastAsia" w:hAnsiTheme="majorHAnsi" w:cstheme="majorBidi"/>
      <w:b/>
      <w:color w:val="auto"/>
      <w:sz w:val="24"/>
      <w:szCs w:val="40"/>
    </w:rPr>
  </w:style>
  <w:style w:type="paragraph" w:styleId="Ttulo2">
    <w:name w:val="heading 2"/>
    <w:basedOn w:val="Normal"/>
    <w:next w:val="Normal"/>
    <w:link w:val="Ttulo2Char"/>
    <w:uiPriority w:val="9"/>
    <w:unhideWhenUsed/>
    <w:qFormat/>
    <w:rsid w:val="00A90B64"/>
    <w:pPr>
      <w:keepNext/>
      <w:keepLines/>
      <w:numPr>
        <w:ilvl w:val="1"/>
        <w:numId w:val="1"/>
      </w:numPr>
      <w:spacing w:before="160" w:after="80"/>
      <w:outlineLvl w:val="1"/>
    </w:pPr>
    <w:rPr>
      <w:rFonts w:eastAsiaTheme="majorEastAsia" w:cstheme="majorBidi"/>
      <w:b/>
      <w:color w:val="auto"/>
      <w:sz w:val="24"/>
      <w:szCs w:val="32"/>
    </w:rPr>
  </w:style>
  <w:style w:type="paragraph" w:styleId="Ttulo3">
    <w:name w:val="heading 3"/>
    <w:basedOn w:val="Normal"/>
    <w:next w:val="Normal"/>
    <w:link w:val="Ttulo3Char"/>
    <w:uiPriority w:val="9"/>
    <w:unhideWhenUsed/>
    <w:qFormat/>
    <w:rsid w:val="00834F5D"/>
    <w:pPr>
      <w:keepNext/>
      <w:keepLines/>
      <w:numPr>
        <w:ilvl w:val="2"/>
        <w:numId w:val="1"/>
      </w:numPr>
      <w:spacing w:before="160" w:after="80"/>
      <w:outlineLvl w:val="2"/>
    </w:pPr>
    <w:rPr>
      <w:rFonts w:eastAsiaTheme="majorEastAsia" w:cstheme="majorBidi"/>
      <w:b/>
      <w:color w:val="auto"/>
      <w:sz w:val="24"/>
      <w:szCs w:val="28"/>
    </w:rPr>
  </w:style>
  <w:style w:type="paragraph" w:styleId="Ttulo4">
    <w:name w:val="heading 4"/>
    <w:basedOn w:val="Normal"/>
    <w:next w:val="Normal"/>
    <w:link w:val="Ttulo4Char"/>
    <w:uiPriority w:val="9"/>
    <w:unhideWhenUsed/>
    <w:qFormat/>
    <w:rsid w:val="00C01FFD"/>
    <w:pPr>
      <w:keepNext/>
      <w:keepLines/>
      <w:numPr>
        <w:ilvl w:val="3"/>
        <w:numId w:val="1"/>
      </w:numPr>
      <w:spacing w:before="80" w:after="40"/>
      <w:outlineLvl w:val="3"/>
    </w:pPr>
    <w:rPr>
      <w:rFonts w:eastAsiaTheme="majorEastAsia" w:cstheme="majorBidi"/>
      <w:b/>
      <w:iCs/>
      <w:color w:val="auto"/>
      <w:sz w:val="24"/>
    </w:rPr>
  </w:style>
  <w:style w:type="paragraph" w:styleId="Ttulo5">
    <w:name w:val="heading 5"/>
    <w:basedOn w:val="Normal"/>
    <w:next w:val="Normal"/>
    <w:link w:val="Ttulo5Char"/>
    <w:uiPriority w:val="9"/>
    <w:unhideWhenUsed/>
    <w:qFormat/>
    <w:rsid w:val="00231867"/>
    <w:pPr>
      <w:keepNext/>
      <w:keepLines/>
      <w:numPr>
        <w:ilvl w:val="4"/>
        <w:numId w:val="1"/>
      </w:numPr>
      <w:spacing w:before="80" w:after="40"/>
      <w:outlineLvl w:val="4"/>
    </w:pPr>
    <w:rPr>
      <w:rFonts w:eastAsiaTheme="majorEastAsia" w:cstheme="majorBidi"/>
      <w:color w:val="auto"/>
      <w:sz w:val="24"/>
    </w:rPr>
  </w:style>
  <w:style w:type="paragraph" w:styleId="Ttulo6">
    <w:name w:val="heading 6"/>
    <w:basedOn w:val="Normal"/>
    <w:next w:val="Normal"/>
    <w:link w:val="Ttulo6Char"/>
    <w:uiPriority w:val="9"/>
    <w:unhideWhenUsed/>
    <w:qFormat/>
    <w:rsid w:val="00231867"/>
    <w:pPr>
      <w:keepNext/>
      <w:keepLines/>
      <w:numPr>
        <w:ilvl w:val="5"/>
        <w:numId w:val="1"/>
      </w:numPr>
      <w:spacing w:before="40" w:after="0"/>
      <w:outlineLvl w:val="5"/>
    </w:pPr>
    <w:rPr>
      <w:rFonts w:eastAsiaTheme="majorEastAsia" w:cstheme="majorBidi"/>
      <w:iCs/>
      <w:color w:val="auto"/>
      <w:sz w:val="24"/>
    </w:rPr>
  </w:style>
  <w:style w:type="paragraph" w:styleId="Ttulo7">
    <w:name w:val="heading 7"/>
    <w:basedOn w:val="Normal"/>
    <w:next w:val="Normal"/>
    <w:link w:val="Ttulo7Char"/>
    <w:uiPriority w:val="9"/>
    <w:semiHidden/>
    <w:unhideWhenUsed/>
    <w:qFormat/>
    <w:rsid w:val="00231867"/>
    <w:pPr>
      <w:keepNext/>
      <w:keepLines/>
      <w:numPr>
        <w:ilvl w:val="6"/>
        <w:numId w:val="1"/>
      </w:numPr>
      <w:spacing w:before="40" w:after="0"/>
      <w:outlineLvl w:val="6"/>
    </w:pPr>
    <w:rPr>
      <w:rFonts w:eastAsiaTheme="majorEastAsia" w:cstheme="majorBidi"/>
      <w:color w:val="auto"/>
      <w:sz w:val="24"/>
    </w:rPr>
  </w:style>
  <w:style w:type="paragraph" w:styleId="Ttulo8">
    <w:name w:val="heading 8"/>
    <w:basedOn w:val="Normal"/>
    <w:next w:val="Normal"/>
    <w:link w:val="Ttulo8Char"/>
    <w:uiPriority w:val="9"/>
    <w:semiHidden/>
    <w:unhideWhenUsed/>
    <w:qFormat/>
    <w:rsid w:val="00B6523E"/>
    <w:pPr>
      <w:keepNext/>
      <w:keepLines/>
      <w:numPr>
        <w:ilvl w:val="7"/>
        <w:numId w:val="1"/>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6523E"/>
    <w:pPr>
      <w:keepNext/>
      <w:keepLines/>
      <w:numPr>
        <w:ilvl w:val="8"/>
        <w:numId w:val="1"/>
      </w:numPr>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B0AA2"/>
    <w:rPr>
      <w:rFonts w:asciiTheme="majorHAnsi" w:eastAsiaTheme="majorEastAsia" w:hAnsiTheme="majorHAnsi" w:cstheme="majorBidi"/>
      <w:b/>
      <w:sz w:val="24"/>
      <w:szCs w:val="40"/>
      <w:lang w:eastAsia="pt-BR"/>
    </w:rPr>
  </w:style>
  <w:style w:type="character" w:customStyle="1" w:styleId="Ttulo2Char">
    <w:name w:val="Título 2 Char"/>
    <w:basedOn w:val="Fontepargpadro"/>
    <w:link w:val="Ttulo2"/>
    <w:uiPriority w:val="9"/>
    <w:rsid w:val="00A90B64"/>
    <w:rPr>
      <w:rFonts w:ascii="Times New Roman" w:eastAsiaTheme="majorEastAsia" w:hAnsi="Times New Roman" w:cstheme="majorBidi"/>
      <w:b/>
      <w:sz w:val="24"/>
      <w:szCs w:val="32"/>
      <w:lang w:eastAsia="pt-BR"/>
    </w:rPr>
  </w:style>
  <w:style w:type="character" w:customStyle="1" w:styleId="Ttulo3Char">
    <w:name w:val="Título 3 Char"/>
    <w:basedOn w:val="Fontepargpadro"/>
    <w:link w:val="Ttulo3"/>
    <w:uiPriority w:val="9"/>
    <w:rsid w:val="00834F5D"/>
    <w:rPr>
      <w:rFonts w:ascii="Times New Roman" w:eastAsiaTheme="majorEastAsia" w:hAnsi="Times New Roman" w:cstheme="majorBidi"/>
      <w:b/>
      <w:sz w:val="24"/>
      <w:szCs w:val="28"/>
      <w:lang w:eastAsia="pt-BR"/>
    </w:rPr>
  </w:style>
  <w:style w:type="character" w:customStyle="1" w:styleId="Ttulo4Char">
    <w:name w:val="Título 4 Char"/>
    <w:basedOn w:val="Fontepargpadro"/>
    <w:link w:val="Ttulo4"/>
    <w:uiPriority w:val="9"/>
    <w:rsid w:val="00C01FFD"/>
    <w:rPr>
      <w:rFonts w:ascii="Times New Roman" w:eastAsiaTheme="majorEastAsia" w:hAnsi="Times New Roman" w:cstheme="majorBidi"/>
      <w:b/>
      <w:iCs/>
      <w:sz w:val="24"/>
      <w:szCs w:val="24"/>
      <w:lang w:eastAsia="pt-BR"/>
    </w:rPr>
  </w:style>
  <w:style w:type="character" w:customStyle="1" w:styleId="Ttulo5Char">
    <w:name w:val="Título 5 Char"/>
    <w:basedOn w:val="Fontepargpadro"/>
    <w:link w:val="Ttulo5"/>
    <w:uiPriority w:val="9"/>
    <w:rsid w:val="00231867"/>
    <w:rPr>
      <w:rFonts w:ascii="Times New Roman" w:eastAsiaTheme="majorEastAsia" w:hAnsi="Times New Roman" w:cstheme="majorBidi"/>
      <w:sz w:val="24"/>
      <w:szCs w:val="24"/>
      <w:lang w:eastAsia="pt-BR"/>
    </w:rPr>
  </w:style>
  <w:style w:type="character" w:customStyle="1" w:styleId="Ttulo6Char">
    <w:name w:val="Título 6 Char"/>
    <w:basedOn w:val="Fontepargpadro"/>
    <w:link w:val="Ttulo6"/>
    <w:uiPriority w:val="9"/>
    <w:rsid w:val="00231867"/>
    <w:rPr>
      <w:rFonts w:ascii="Times New Roman" w:eastAsiaTheme="majorEastAsia" w:hAnsi="Times New Roman" w:cstheme="majorBidi"/>
      <w:iCs/>
      <w:sz w:val="24"/>
      <w:szCs w:val="24"/>
      <w:lang w:eastAsia="pt-BR"/>
    </w:rPr>
  </w:style>
  <w:style w:type="character" w:customStyle="1" w:styleId="Ttulo7Char">
    <w:name w:val="Título 7 Char"/>
    <w:basedOn w:val="Fontepargpadro"/>
    <w:link w:val="Ttulo7"/>
    <w:uiPriority w:val="9"/>
    <w:semiHidden/>
    <w:rsid w:val="00231867"/>
    <w:rPr>
      <w:rFonts w:ascii="Times New Roman" w:eastAsiaTheme="majorEastAsia" w:hAnsi="Times New Roman" w:cstheme="majorBidi"/>
      <w:sz w:val="24"/>
      <w:szCs w:val="24"/>
      <w:lang w:eastAsia="pt-BR"/>
    </w:rPr>
  </w:style>
  <w:style w:type="character" w:customStyle="1" w:styleId="Ttulo8Char">
    <w:name w:val="Título 8 Char"/>
    <w:basedOn w:val="Fontepargpadro"/>
    <w:link w:val="Ttulo8"/>
    <w:uiPriority w:val="9"/>
    <w:semiHidden/>
    <w:rsid w:val="00B6523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6523E"/>
    <w:rPr>
      <w:rFonts w:eastAsiaTheme="majorEastAsia" w:cstheme="majorBidi"/>
      <w:color w:val="272727" w:themeColor="text1" w:themeTint="D8"/>
    </w:rPr>
  </w:style>
  <w:style w:type="paragraph" w:styleId="Ttulo">
    <w:name w:val="Title"/>
    <w:basedOn w:val="Normal"/>
    <w:next w:val="Normal"/>
    <w:link w:val="TtuloChar"/>
    <w:uiPriority w:val="10"/>
    <w:qFormat/>
    <w:rsid w:val="00B65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652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6523E"/>
    <w:pPr>
      <w:numPr>
        <w:ilvl w:val="1"/>
      </w:numPr>
      <w:ind w:left="91" w:hanging="1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6523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6523E"/>
    <w:pPr>
      <w:spacing w:before="160"/>
      <w:jc w:val="center"/>
    </w:pPr>
    <w:rPr>
      <w:i/>
      <w:iCs/>
      <w:color w:val="404040" w:themeColor="text1" w:themeTint="BF"/>
    </w:rPr>
  </w:style>
  <w:style w:type="character" w:customStyle="1" w:styleId="CitaoChar">
    <w:name w:val="Citação Char"/>
    <w:basedOn w:val="Fontepargpadro"/>
    <w:link w:val="Citao"/>
    <w:uiPriority w:val="29"/>
    <w:rsid w:val="00B6523E"/>
    <w:rPr>
      <w:i/>
      <w:iCs/>
      <w:color w:val="404040" w:themeColor="text1" w:themeTint="BF"/>
    </w:rPr>
  </w:style>
  <w:style w:type="paragraph" w:styleId="PargrafodaLista">
    <w:name w:val="List Paragraph"/>
    <w:basedOn w:val="Normal"/>
    <w:uiPriority w:val="34"/>
    <w:qFormat/>
    <w:rsid w:val="00B6523E"/>
    <w:pPr>
      <w:ind w:left="720"/>
      <w:contextualSpacing/>
    </w:pPr>
  </w:style>
  <w:style w:type="character" w:styleId="nfaseIntensa">
    <w:name w:val="Intense Emphasis"/>
    <w:basedOn w:val="Fontepargpadro"/>
    <w:uiPriority w:val="21"/>
    <w:qFormat/>
    <w:rsid w:val="00B6523E"/>
    <w:rPr>
      <w:i/>
      <w:iCs/>
      <w:color w:val="0F4761" w:themeColor="accent1" w:themeShade="BF"/>
    </w:rPr>
  </w:style>
  <w:style w:type="paragraph" w:styleId="CitaoIntensa">
    <w:name w:val="Intense Quote"/>
    <w:basedOn w:val="Normal"/>
    <w:next w:val="Normal"/>
    <w:link w:val="CitaoIntensaChar"/>
    <w:uiPriority w:val="30"/>
    <w:qFormat/>
    <w:rsid w:val="00B65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6523E"/>
    <w:rPr>
      <w:i/>
      <w:iCs/>
      <w:color w:val="0F4761" w:themeColor="accent1" w:themeShade="BF"/>
    </w:rPr>
  </w:style>
  <w:style w:type="character" w:styleId="RefernciaIntensa">
    <w:name w:val="Intense Reference"/>
    <w:basedOn w:val="Fontepargpadro"/>
    <w:uiPriority w:val="32"/>
    <w:qFormat/>
    <w:rsid w:val="00B6523E"/>
    <w:rPr>
      <w:b/>
      <w:bCs/>
      <w:smallCaps/>
      <w:color w:val="0F4761" w:themeColor="accent1" w:themeShade="BF"/>
      <w:spacing w:val="5"/>
    </w:rPr>
  </w:style>
  <w:style w:type="paragraph" w:customStyle="1" w:styleId="footnotedescription">
    <w:name w:val="footnote description"/>
    <w:next w:val="Normal"/>
    <w:link w:val="footnotedescriptionChar"/>
    <w:hidden/>
    <w:rsid w:val="00404FC3"/>
    <w:pPr>
      <w:spacing w:after="0" w:line="281" w:lineRule="auto"/>
      <w:ind w:right="3"/>
      <w:jc w:val="both"/>
    </w:pPr>
    <w:rPr>
      <w:rFonts w:ascii="Times New Roman" w:eastAsia="Times New Roman" w:hAnsi="Times New Roman" w:cs="Times New Roman"/>
      <w:color w:val="000000"/>
      <w:sz w:val="19"/>
      <w:szCs w:val="24"/>
      <w:lang w:eastAsia="pt-BR"/>
    </w:rPr>
  </w:style>
  <w:style w:type="character" w:customStyle="1" w:styleId="footnotedescriptionChar">
    <w:name w:val="footnote description Char"/>
    <w:link w:val="footnotedescription"/>
    <w:rsid w:val="00404FC3"/>
    <w:rPr>
      <w:rFonts w:ascii="Times New Roman" w:eastAsia="Times New Roman" w:hAnsi="Times New Roman" w:cs="Times New Roman"/>
      <w:color w:val="000000"/>
      <w:sz w:val="19"/>
      <w:szCs w:val="24"/>
      <w:lang w:eastAsia="pt-BR"/>
    </w:rPr>
  </w:style>
  <w:style w:type="character" w:customStyle="1" w:styleId="footnotemark">
    <w:name w:val="footnote mark"/>
    <w:hidden/>
    <w:rsid w:val="00404FC3"/>
    <w:rPr>
      <w:rFonts w:ascii="Times New Roman" w:eastAsia="Times New Roman" w:hAnsi="Times New Roman" w:cs="Times New Roman"/>
      <w:color w:val="000000"/>
      <w:sz w:val="19"/>
      <w:vertAlign w:val="superscript"/>
    </w:rPr>
  </w:style>
  <w:style w:type="character" w:styleId="Hyperlink">
    <w:name w:val="Hyperlink"/>
    <w:basedOn w:val="Fontepargpadro"/>
    <w:uiPriority w:val="99"/>
    <w:unhideWhenUsed/>
    <w:rsid w:val="000D542D"/>
    <w:rPr>
      <w:color w:val="467886" w:themeColor="hyperlink"/>
      <w:u w:val="single"/>
    </w:rPr>
  </w:style>
  <w:style w:type="character" w:styleId="MenoPendente">
    <w:name w:val="Unresolved Mention"/>
    <w:basedOn w:val="Fontepargpadro"/>
    <w:uiPriority w:val="99"/>
    <w:semiHidden/>
    <w:unhideWhenUsed/>
    <w:rsid w:val="000D542D"/>
    <w:rPr>
      <w:color w:val="605E5C"/>
      <w:shd w:val="clear" w:color="auto" w:fill="E1DFDD"/>
    </w:rPr>
  </w:style>
  <w:style w:type="paragraph" w:styleId="Legenda">
    <w:name w:val="caption"/>
    <w:basedOn w:val="Normal"/>
    <w:next w:val="Normal"/>
    <w:uiPriority w:val="35"/>
    <w:unhideWhenUsed/>
    <w:qFormat/>
    <w:rsid w:val="000D11E7"/>
    <w:pPr>
      <w:spacing w:after="200" w:line="240" w:lineRule="auto"/>
    </w:pPr>
    <w:rPr>
      <w:i/>
      <w:iCs/>
      <w:color w:val="0E2841" w:themeColor="text2"/>
      <w:sz w:val="18"/>
      <w:szCs w:val="18"/>
    </w:rPr>
  </w:style>
  <w:style w:type="character" w:styleId="HiperlinkVisitado">
    <w:name w:val="FollowedHyperlink"/>
    <w:basedOn w:val="Fontepargpadro"/>
    <w:uiPriority w:val="99"/>
    <w:semiHidden/>
    <w:unhideWhenUsed/>
    <w:rsid w:val="007D37A1"/>
    <w:rPr>
      <w:color w:val="96607D" w:themeColor="followedHyperlink"/>
      <w:u w:val="single"/>
    </w:rPr>
  </w:style>
  <w:style w:type="table" w:styleId="Tabelacomgrade">
    <w:name w:val="Table Grid"/>
    <w:basedOn w:val="Tabelanormal"/>
    <w:uiPriority w:val="39"/>
    <w:rsid w:val="0071205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738307">
      <w:bodyDiv w:val="1"/>
      <w:marLeft w:val="0"/>
      <w:marRight w:val="0"/>
      <w:marTop w:val="0"/>
      <w:marBottom w:val="0"/>
      <w:divBdr>
        <w:top w:val="none" w:sz="0" w:space="0" w:color="auto"/>
        <w:left w:val="none" w:sz="0" w:space="0" w:color="auto"/>
        <w:bottom w:val="none" w:sz="0" w:space="0" w:color="auto"/>
        <w:right w:val="none" w:sz="0" w:space="0" w:color="auto"/>
      </w:divBdr>
    </w:div>
    <w:div w:id="1080441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ore.ufsc.br/artigo_revista/inserir_artigo_revist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ortal.univali.br/sites/biblioteca/normas-e-procedimentos/Paginas/default.aspx"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wert\Downloads\Template%20para%20elabora&#231;&#227;o%20de%20relat&#243;ri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BB61A2-346C-4802-B47E-2BA60A41B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para elaboração de relatório</Template>
  <TotalTime>4</TotalTime>
  <Pages>16</Pages>
  <Words>5892</Words>
  <Characters>31821</Characters>
  <Application>Microsoft Office Word</Application>
  <DocSecurity>0</DocSecurity>
  <Lines>265</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Ewerton Alonso</dc:creator>
  <cp:keywords/>
  <dc:description/>
  <cp:lastModifiedBy>Ewerton Eyre de Morais Alonso</cp:lastModifiedBy>
  <cp:revision>3</cp:revision>
  <dcterms:created xsi:type="dcterms:W3CDTF">2025-08-18T13:02:00Z</dcterms:created>
  <dcterms:modified xsi:type="dcterms:W3CDTF">2025-08-18T13:06:00Z</dcterms:modified>
</cp:coreProperties>
</file>